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D7C" w:rsidRDefault="008E1D7C" w:rsidP="00BF5310">
      <w:pPr>
        <w:pStyle w:val="ITFoxberschriftEbene1"/>
        <w:numPr>
          <w:ilvl w:val="0"/>
          <w:numId w:val="0"/>
        </w:numPr>
        <w:ind w:left="360"/>
        <w:rPr>
          <w:noProof/>
          <w:lang w:eastAsia="de-AT"/>
        </w:rPr>
      </w:pPr>
    </w:p>
    <w:p w:rsidR="008E1D7C" w:rsidRDefault="006E60EB"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9"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6E60EB">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6E60EB"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6E60EB"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735040"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738112"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734016"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2">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739136"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3"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740160"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741184"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67456"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6"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66432"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7"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742208"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20"/>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759616"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713536"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2">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3">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A5022" w:rsidRDefault="005A5022">
      <w:pPr>
        <w:rPr>
          <w:rFonts w:ascii="Century Gothic" w:hAnsi="Century Gothic"/>
          <w:color w:val="E0441E"/>
          <w:sz w:val="28"/>
        </w:rPr>
      </w:pPr>
      <w:r>
        <w:br w:type="page"/>
      </w:r>
    </w:p>
    <w:p w:rsidR="00562EBD" w:rsidRDefault="00562EBD" w:rsidP="00562EBD">
      <w:pPr>
        <w:pStyle w:val="ITFoxberschriftEbene2"/>
      </w:pPr>
      <w:bookmarkStart w:id="30" w:name="_Toc463427367"/>
      <w:r>
        <w:lastRenderedPageBreak/>
        <w:t>Grafische Gestaltung</w:t>
      </w:r>
      <w:bookmarkEnd w:id="30"/>
    </w:p>
    <w:p w:rsidR="00562EBD" w:rsidRDefault="00562EBD" w:rsidP="00562EBD">
      <w:pPr>
        <w:pStyle w:val="ITFoxberschriftEbene3"/>
      </w:pPr>
      <w:r>
        <w:t>Bootstrap</w:t>
      </w:r>
    </w:p>
    <w:p w:rsidR="00562EBD" w:rsidRPr="00C801DE" w:rsidRDefault="00562EBD" w:rsidP="00562EBD">
      <w:pPr>
        <w:pStyle w:val="ITFoxTextkrper"/>
        <w:ind w:left="708"/>
      </w:pPr>
      <w:r>
        <w:t>Bootstrap wurde verwendet, um in künftigen Versionen die Software einfacher auch für mobile Plattformen zugänglich zu machen.</w:t>
      </w:r>
    </w:p>
    <w:p w:rsidR="005A5022" w:rsidRDefault="005A5022" w:rsidP="00562EBD">
      <w:pPr>
        <w:pStyle w:val="ITFoxberschriftEbene3"/>
      </w:pPr>
      <w:r>
        <w:t>Geteilte Vorlagen</w:t>
      </w:r>
    </w:p>
    <w:p w:rsidR="005A5022" w:rsidRDefault="005A5022" w:rsidP="005A5022">
      <w:pPr>
        <w:pStyle w:val="ITFoxTextkrper"/>
        <w:ind w:left="708"/>
      </w:pPr>
      <w:r>
        <w:rPr>
          <w:noProof/>
          <w:lang w:eastAsia="de-AT"/>
        </w:rPr>
        <w:drawing>
          <wp:anchor distT="0" distB="0" distL="114300" distR="114300" simplePos="0" relativeHeight="251732992" behindDoc="1" locked="0" layoutInCell="1" allowOverlap="1" wp14:anchorId="28FF90B6" wp14:editId="6F5F6983">
            <wp:simplePos x="0" y="0"/>
            <wp:positionH relativeFrom="column">
              <wp:posOffset>1595755</wp:posOffset>
            </wp:positionH>
            <wp:positionV relativeFrom="paragraph">
              <wp:posOffset>920750</wp:posOffset>
            </wp:positionV>
            <wp:extent cx="2314575" cy="714375"/>
            <wp:effectExtent l="19050" t="19050" r="9525" b="95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14575" cy="7143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Sowohl für die Oberflächen für die Kunden, als auch für Verwaltung durch die Mitarbeiter, wurden geteilte Vorlagen erstellt, um ein einheitliches Aussehen zu gewährleisten.</w:t>
      </w:r>
    </w:p>
    <w:p w:rsidR="005A5022" w:rsidRPr="005A5022" w:rsidRDefault="005A5022" w:rsidP="005A5022"/>
    <w:p w:rsidR="00562EBD" w:rsidRDefault="00562EBD" w:rsidP="00562EBD">
      <w:pPr>
        <w:pStyle w:val="ITFoxberschriftEbene3"/>
      </w:pPr>
      <w:proofErr w:type="spellStart"/>
      <w:r>
        <w:t>Bildslider</w:t>
      </w:r>
      <w:proofErr w:type="spellEnd"/>
      <w:r>
        <w:t xml:space="preserve"> auf der Startseite (Home/Index)</w:t>
      </w:r>
    </w:p>
    <w:p w:rsidR="00562EBD" w:rsidRDefault="00562EBD" w:rsidP="00562EBD">
      <w:pPr>
        <w:pStyle w:val="ITFoxTextkrper"/>
        <w:ind w:left="708"/>
        <w:rPr>
          <w:rFonts w:eastAsia="Cambria" w:cs="Cambria"/>
          <w:color w:val="000000" w:themeColor="text1"/>
        </w:rPr>
      </w:pPr>
      <w:r w:rsidRPr="00384D33">
        <w:rPr>
          <w:rFonts w:eastAsia="Cambria" w:cs="Cambria"/>
          <w:noProof/>
          <w:color w:val="000000" w:themeColor="text1"/>
          <w:sz w:val="20"/>
          <w:lang w:eastAsia="de-AT"/>
        </w:rPr>
        <w:drawing>
          <wp:anchor distT="0" distB="0" distL="114300" distR="114300" simplePos="0" relativeHeight="251721728" behindDoc="1" locked="0" layoutInCell="1" allowOverlap="1" wp14:anchorId="3A5FA6CC" wp14:editId="028EC2A5">
            <wp:simplePos x="0" y="0"/>
            <wp:positionH relativeFrom="column">
              <wp:posOffset>681355</wp:posOffset>
            </wp:positionH>
            <wp:positionV relativeFrom="paragraph">
              <wp:posOffset>3543300</wp:posOffset>
            </wp:positionV>
            <wp:extent cx="5134610" cy="2924175"/>
            <wp:effectExtent l="19050" t="19050" r="889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2.PNG"/>
                    <pic:cNvPicPr/>
                  </pic:nvPicPr>
                  <pic:blipFill>
                    <a:blip r:embed="rId27">
                      <a:extLst>
                        <a:ext uri="{28A0092B-C50C-407E-A947-70E740481C1C}">
                          <a14:useLocalDpi xmlns:a14="http://schemas.microsoft.com/office/drawing/2010/main" val="0"/>
                        </a:ext>
                      </a:extLst>
                    </a:blip>
                    <a:stretch>
                      <a:fillRect/>
                    </a:stretch>
                  </pic:blipFill>
                  <pic:spPr>
                    <a:xfrm>
                      <a:off x="0" y="0"/>
                      <a:ext cx="5134610" cy="29241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noProof/>
          <w:sz w:val="20"/>
          <w:lang w:eastAsia="de-AT"/>
        </w:rPr>
        <w:drawing>
          <wp:anchor distT="0" distB="0" distL="114300" distR="114300" simplePos="0" relativeHeight="251720704" behindDoc="1" locked="0" layoutInCell="1" allowOverlap="1" wp14:anchorId="39CDE1F3" wp14:editId="2A61EEFD">
            <wp:simplePos x="0" y="0"/>
            <wp:positionH relativeFrom="column">
              <wp:posOffset>395605</wp:posOffset>
            </wp:positionH>
            <wp:positionV relativeFrom="paragraph">
              <wp:posOffset>964565</wp:posOffset>
            </wp:positionV>
            <wp:extent cx="5648960" cy="2428875"/>
            <wp:effectExtent l="19050" t="19050" r="889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1.PNG"/>
                    <pic:cNvPicPr/>
                  </pic:nvPicPr>
                  <pic:blipFill>
                    <a:blip r:embed="rId28">
                      <a:extLst>
                        <a:ext uri="{28A0092B-C50C-407E-A947-70E740481C1C}">
                          <a14:useLocalDpi xmlns:a14="http://schemas.microsoft.com/office/drawing/2010/main" val="0"/>
                        </a:ext>
                      </a:extLst>
                    </a:blip>
                    <a:stretch>
                      <a:fillRect/>
                    </a:stretch>
                  </pic:blipFill>
                  <pic:spPr>
                    <a:xfrm>
                      <a:off x="0" y="0"/>
                      <a:ext cx="5648960" cy="24288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sz w:val="20"/>
        </w:rPr>
        <w:t xml:space="preserve">Quelle: </w:t>
      </w:r>
      <w:hyperlink r:id="rId29">
        <w:r w:rsidRPr="00384D33">
          <w:rPr>
            <w:sz w:val="20"/>
            <w:u w:val="single"/>
          </w:rPr>
          <w:t>http://codepen.io/SitePoint/pen/ZbGwqe</w:t>
        </w:r>
      </w:hyperlink>
      <w:r>
        <w:rPr>
          <w:rFonts w:eastAsia="Cambria" w:cs="Cambria"/>
          <w:color w:val="000000" w:themeColor="text1"/>
          <w:u w:val="single"/>
        </w:rPr>
        <w:t xml:space="preserve">  </w:t>
      </w:r>
      <w:r>
        <w:rPr>
          <w:rFonts w:eastAsia="Cambria" w:cs="Cambria"/>
          <w:color w:val="000000" w:themeColor="text1"/>
          <w:u w:val="single"/>
        </w:rPr>
        <w:br/>
      </w:r>
      <w:r>
        <w:rPr>
          <w:rFonts w:eastAsia="Cambria" w:cs="Cambria"/>
          <w:color w:val="000000" w:themeColor="text1"/>
          <w:u w:val="single"/>
        </w:rPr>
        <w:br/>
      </w:r>
      <w:r w:rsidRPr="00384D33">
        <w:rPr>
          <w:rFonts w:eastAsia="Cambria" w:cs="Cambria"/>
          <w:color w:val="000000" w:themeColor="text1"/>
        </w:rPr>
        <w:t xml:space="preserve">Über die Klasse </w:t>
      </w:r>
      <w:proofErr w:type="spellStart"/>
      <w:r w:rsidRPr="00384D33">
        <w:rPr>
          <w:rFonts w:eastAsia="Cambria" w:cs="Cambria"/>
          <w:i/>
          <w:color w:val="000000" w:themeColor="text1"/>
        </w:rPr>
        <w:t>carousel</w:t>
      </w:r>
      <w:proofErr w:type="spellEnd"/>
      <w:r w:rsidRPr="00384D33">
        <w:rPr>
          <w:rFonts w:eastAsia="Cambria" w:cs="Cambria"/>
          <w:i/>
          <w:color w:val="000000" w:themeColor="text1"/>
        </w:rPr>
        <w:t xml:space="preserve"> </w:t>
      </w:r>
      <w:r w:rsidRPr="00384D33">
        <w:rPr>
          <w:rFonts w:eastAsia="Cambria" w:cs="Cambria"/>
          <w:color w:val="000000" w:themeColor="text1"/>
        </w:rPr>
        <w:t xml:space="preserve">wird der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dargestellt. Mit &lt;li </w:t>
      </w:r>
      <w:proofErr w:type="spellStart"/>
      <w:r w:rsidRPr="00384D33">
        <w:rPr>
          <w:rFonts w:eastAsia="Cambria" w:cs="Cambria"/>
          <w:color w:val="000000" w:themeColor="text1"/>
        </w:rPr>
        <w:t>data</w:t>
      </w:r>
      <w:proofErr w:type="spellEnd"/>
      <w:r w:rsidRPr="00384D33">
        <w:rPr>
          <w:rFonts w:eastAsia="Cambria" w:cs="Cambria"/>
          <w:color w:val="000000" w:themeColor="text1"/>
        </w:rPr>
        <w:t>-target=““&gt; wird ein neuer Aufzählungspunkt für ein Bild hinzugefügt.</w:t>
      </w:r>
      <w:r w:rsidRPr="00384D33">
        <w:rPr>
          <w:rFonts w:eastAsia="Cambria" w:cs="Cambria"/>
          <w:color w:val="000000" w:themeColor="text1"/>
          <w:sz w:val="28"/>
        </w:rPr>
        <w:br/>
      </w:r>
      <w:r>
        <w:rPr>
          <w:rFonts w:eastAsia="Cambria" w:cs="Cambria"/>
          <w:color w:val="000000" w:themeColor="text1"/>
        </w:rPr>
        <w:lastRenderedPageBreak/>
        <w:br/>
      </w:r>
      <w:r w:rsidRPr="00384D33">
        <w:rPr>
          <w:rFonts w:eastAsia="Cambria" w:cs="Cambria"/>
          <w:color w:val="000000" w:themeColor="text1"/>
        </w:rPr>
        <w:t xml:space="preserve">Die Liste aller Bilder aus der Datenbank </w:t>
      </w:r>
      <w:r>
        <w:rPr>
          <w:rFonts w:eastAsia="Cambria" w:cs="Cambria"/>
          <w:color w:val="000000" w:themeColor="text1"/>
        </w:rPr>
        <w:t>wird</w:t>
      </w:r>
      <w:r w:rsidRPr="00384D33">
        <w:rPr>
          <w:rFonts w:eastAsia="Cambria" w:cs="Cambria"/>
          <w:color w:val="000000" w:themeColor="text1"/>
        </w:rPr>
        <w:t xml:space="preserve"> als Model an die View übergeben und dann in den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integriert.</w:t>
      </w:r>
      <w:r>
        <w:rPr>
          <w:rFonts w:eastAsia="Cambria" w:cs="Cambria"/>
          <w:color w:val="000000" w:themeColor="text1"/>
        </w:rPr>
        <w:br/>
        <w:t>Des Weiteren wurden Pfeile zum Navigieren zwischen den Bildern hinzugefügt werden.</w:t>
      </w:r>
    </w:p>
    <w:p w:rsidR="00562EBD" w:rsidRDefault="00562EBD" w:rsidP="00562EBD">
      <w:pPr>
        <w:pStyle w:val="ITFoxTextkrper"/>
        <w:ind w:left="357"/>
        <w:rPr>
          <w:rFonts w:eastAsia="Cambria" w:cs="Cambria"/>
          <w:color w:val="000000" w:themeColor="text1"/>
        </w:rPr>
      </w:pPr>
      <w:r>
        <w:rPr>
          <w:rFonts w:eastAsia="Cambria" w:cs="Cambria"/>
          <w:noProof/>
          <w:color w:val="000000" w:themeColor="text1"/>
          <w:lang w:eastAsia="de-AT"/>
        </w:rPr>
        <w:drawing>
          <wp:inline distT="0" distB="0" distL="0" distR="0" wp14:anchorId="0A1A23E0" wp14:editId="27DEF230">
            <wp:extent cx="5760720" cy="1411605"/>
            <wp:effectExtent l="19050" t="1905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411605"/>
                    </a:xfrm>
                    <a:prstGeom prst="rect">
                      <a:avLst/>
                    </a:prstGeom>
                    <a:ln w="19050">
                      <a:solidFill>
                        <a:srgbClr val="424242"/>
                      </a:solidFill>
                    </a:ln>
                  </pic:spPr>
                </pic:pic>
              </a:graphicData>
            </a:graphic>
          </wp:inline>
        </w:drawing>
      </w:r>
    </w:p>
    <w:p w:rsidR="00562EBD" w:rsidRPr="00CE3DC6" w:rsidRDefault="00562EBD" w:rsidP="00562EBD">
      <w:pPr>
        <w:pStyle w:val="ITFoxTextkrper"/>
        <w:ind w:left="708"/>
        <w:rPr>
          <w:rFonts w:eastAsia="Cambria" w:cs="Cambria"/>
          <w:color w:val="000000" w:themeColor="text1"/>
        </w:rPr>
      </w:pPr>
      <w:r w:rsidRPr="00CE3DC6">
        <w:rPr>
          <w:rFonts w:eastAsia="Cambria" w:cs="Cambria"/>
          <w:color w:val="000000" w:themeColor="text1"/>
        </w:rPr>
        <w:t xml:space="preserve">Mit </w:t>
      </w:r>
      <w:proofErr w:type="spellStart"/>
      <w:r w:rsidRPr="00CE3DC6">
        <w:rPr>
          <w:rFonts w:eastAsia="Cambria" w:cs="Cambria"/>
          <w:i/>
          <w:color w:val="000000" w:themeColor="text1"/>
        </w:rPr>
        <w:t>interval</w:t>
      </w:r>
      <w:proofErr w:type="spellEnd"/>
      <w:r w:rsidRPr="00CE3DC6">
        <w:rPr>
          <w:rFonts w:eastAsia="Cambria" w:cs="Cambria"/>
          <w:i/>
          <w:color w:val="000000" w:themeColor="text1"/>
        </w:rPr>
        <w:t>:</w:t>
      </w:r>
      <w:r>
        <w:rPr>
          <w:rFonts w:eastAsia="Cambria" w:cs="Cambria"/>
          <w:i/>
          <w:color w:val="000000" w:themeColor="text1"/>
        </w:rPr>
        <w:t xml:space="preserve"> </w:t>
      </w:r>
      <w:r w:rsidRPr="00CE3DC6">
        <w:rPr>
          <w:rFonts w:eastAsia="Cambria" w:cs="Cambria"/>
          <w:i/>
          <w:color w:val="000000" w:themeColor="text1"/>
        </w:rPr>
        <w:t>3400</w:t>
      </w:r>
      <w:r w:rsidRPr="00CE3DC6">
        <w:rPr>
          <w:rFonts w:eastAsia="Cambria" w:cs="Cambria"/>
          <w:color w:val="000000" w:themeColor="text1"/>
        </w:rPr>
        <w:t xml:space="preserve"> wird </w:t>
      </w:r>
      <w:proofErr w:type="gramStart"/>
      <w:r w:rsidRPr="00CE3DC6">
        <w:rPr>
          <w:rFonts w:eastAsia="Cambria" w:cs="Cambria"/>
          <w:color w:val="000000" w:themeColor="text1"/>
        </w:rPr>
        <w:t>festgelegt ,</w:t>
      </w:r>
      <w:proofErr w:type="gramEnd"/>
      <w:r w:rsidRPr="00CE3DC6">
        <w:rPr>
          <w:rFonts w:eastAsia="Cambria" w:cs="Cambria"/>
          <w:color w:val="000000" w:themeColor="text1"/>
        </w:rPr>
        <w:t xml:space="preserve"> dass das nächste Bild nach 3,4 Sekunden angezeigt werden soll.</w:t>
      </w:r>
    </w:p>
    <w:p w:rsidR="00562EBD" w:rsidRPr="00384D33" w:rsidRDefault="00562EBD" w:rsidP="00562EBD">
      <w:pPr>
        <w:pStyle w:val="ITFoxTextkrper"/>
        <w:ind w:left="708"/>
        <w:rPr>
          <w:rFonts w:eastAsia="Cambria" w:cs="Cambria"/>
          <w:color w:val="000000" w:themeColor="text1"/>
        </w:rPr>
      </w:pPr>
      <w:r>
        <w:rPr>
          <w:noProof/>
          <w:lang w:eastAsia="de-AT"/>
        </w:rPr>
        <w:drawing>
          <wp:anchor distT="0" distB="0" distL="114300" distR="114300" simplePos="0" relativeHeight="251722752" behindDoc="1" locked="0" layoutInCell="1" allowOverlap="1" wp14:anchorId="2EFDDC8D" wp14:editId="5C02E124">
            <wp:simplePos x="0" y="0"/>
            <wp:positionH relativeFrom="column">
              <wp:posOffset>214630</wp:posOffset>
            </wp:positionH>
            <wp:positionV relativeFrom="paragraph">
              <wp:posOffset>1026160</wp:posOffset>
            </wp:positionV>
            <wp:extent cx="5871845" cy="3552825"/>
            <wp:effectExtent l="19050" t="19050" r="0"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3.PNG"/>
                    <pic:cNvPicPr/>
                  </pic:nvPicPr>
                  <pic:blipFill>
                    <a:blip r:embed="rId31">
                      <a:extLst>
                        <a:ext uri="{28A0092B-C50C-407E-A947-70E740481C1C}">
                          <a14:useLocalDpi xmlns:a14="http://schemas.microsoft.com/office/drawing/2010/main" val="0"/>
                        </a:ext>
                      </a:extLst>
                    </a:blip>
                    <a:stretch>
                      <a:fillRect/>
                    </a:stretch>
                  </pic:blipFill>
                  <pic:spPr>
                    <a:xfrm>
                      <a:off x="0" y="0"/>
                      <a:ext cx="5871845" cy="355282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roofErr w:type="spellStart"/>
      <w:r w:rsidRPr="00CE3DC6">
        <w:rPr>
          <w:rFonts w:eastAsia="Cambria" w:cs="Cambria"/>
          <w:i/>
          <w:color w:val="000000" w:themeColor="text1"/>
        </w:rPr>
        <w:t>va</w:t>
      </w:r>
      <w:r>
        <w:rPr>
          <w:rFonts w:eastAsia="Cambria" w:cs="Cambria"/>
          <w:i/>
          <w:color w:val="000000" w:themeColor="text1"/>
        </w:rPr>
        <w:t>r</w:t>
      </w:r>
      <w:proofErr w:type="spellEnd"/>
      <w:r>
        <w:rPr>
          <w:rFonts w:eastAsia="Cambria" w:cs="Cambria"/>
          <w:i/>
          <w:color w:val="000000" w:themeColor="text1"/>
        </w:rPr>
        <w:t xml:space="preserve"> $</w:t>
      </w:r>
      <w:proofErr w:type="spellStart"/>
      <w:r>
        <w:rPr>
          <w:rFonts w:eastAsia="Cambria" w:cs="Cambria"/>
          <w:i/>
          <w:color w:val="000000" w:themeColor="text1"/>
        </w:rPr>
        <w:t>wHeight</w:t>
      </w:r>
      <w:proofErr w:type="spellEnd"/>
      <w:r>
        <w:rPr>
          <w:rFonts w:eastAsia="Cambria" w:cs="Cambria"/>
          <w:i/>
          <w:color w:val="000000" w:themeColor="text1"/>
        </w:rPr>
        <w:t xml:space="preserve"> = $(</w:t>
      </w:r>
      <w:proofErr w:type="spellStart"/>
      <w:r>
        <w:rPr>
          <w:rFonts w:eastAsia="Cambria" w:cs="Cambria"/>
          <w:i/>
          <w:color w:val="000000" w:themeColor="text1"/>
        </w:rPr>
        <w:t>window</w:t>
      </w:r>
      <w:proofErr w:type="spellEnd"/>
      <w:r>
        <w:rPr>
          <w:rFonts w:eastAsia="Cambria" w:cs="Cambria"/>
          <w:i/>
          <w:color w:val="000000" w:themeColor="text1"/>
        </w:rPr>
        <w:t>).</w:t>
      </w:r>
      <w:proofErr w:type="spellStart"/>
      <w:r>
        <w:rPr>
          <w:rFonts w:eastAsia="Cambria" w:cs="Cambria"/>
          <w:i/>
          <w:color w:val="000000" w:themeColor="text1"/>
        </w:rPr>
        <w:t>height</w:t>
      </w:r>
      <w:proofErr w:type="spellEnd"/>
      <w:r>
        <w:rPr>
          <w:rFonts w:eastAsia="Cambria" w:cs="Cambria"/>
          <w:i/>
          <w:color w:val="000000" w:themeColor="text1"/>
        </w:rPr>
        <w:t>()</w:t>
      </w:r>
      <w:r w:rsidRPr="00CE3DC6">
        <w:rPr>
          <w:rFonts w:eastAsia="Cambria" w:cs="Cambria"/>
          <w:color w:val="000000" w:themeColor="text1"/>
        </w:rPr>
        <w:t xml:space="preserve"> definiert, dass </w:t>
      </w:r>
      <w:r w:rsidRPr="00CE3DC6">
        <w:rPr>
          <w:rFonts w:eastAsia="Cambria" w:cs="Cambria"/>
          <w:i/>
          <w:color w:val="000000" w:themeColor="text1"/>
        </w:rPr>
        <w:t>$</w:t>
      </w:r>
      <w:proofErr w:type="spellStart"/>
      <w:r w:rsidRPr="00CE3DC6">
        <w:rPr>
          <w:rFonts w:eastAsia="Cambria" w:cs="Cambria"/>
          <w:i/>
          <w:color w:val="000000" w:themeColor="text1"/>
        </w:rPr>
        <w:t>wHeight</w:t>
      </w:r>
      <w:proofErr w:type="spellEnd"/>
      <w:r w:rsidRPr="00CE3DC6">
        <w:rPr>
          <w:rFonts w:eastAsia="Cambria" w:cs="Cambria"/>
          <w:color w:val="000000" w:themeColor="text1"/>
        </w:rPr>
        <w:t xml:space="preserve"> die H</w:t>
      </w:r>
      <w:r>
        <w:rPr>
          <w:rFonts w:eastAsia="Cambria" w:cs="Cambria"/>
          <w:color w:val="000000" w:themeColor="text1"/>
        </w:rPr>
        <w:t>öhe vom Fenster ausnutzen soll.</w:t>
      </w:r>
      <w:r>
        <w:rPr>
          <w:rFonts w:eastAsia="Cambria" w:cs="Cambria"/>
          <w:color w:val="000000" w:themeColor="text1"/>
        </w:rPr>
        <w:br/>
      </w:r>
      <w:r>
        <w:rPr>
          <w:rFonts w:eastAsia="Cambria" w:cs="Cambria"/>
          <w:i/>
          <w:color w:val="000000" w:themeColor="text1"/>
        </w:rPr>
        <w:t>$</w:t>
      </w:r>
      <w:proofErr w:type="spellStart"/>
      <w:r>
        <w:rPr>
          <w:rFonts w:eastAsia="Cambria" w:cs="Cambria"/>
          <w:i/>
          <w:color w:val="000000" w:themeColor="text1"/>
        </w:rPr>
        <w:t>item.height</w:t>
      </w:r>
      <w:proofErr w:type="spellEnd"/>
      <w:r>
        <w:rPr>
          <w:rFonts w:eastAsia="Cambria" w:cs="Cambria"/>
          <w:i/>
          <w:color w:val="000000" w:themeColor="text1"/>
        </w:rPr>
        <w:t>($</w:t>
      </w:r>
      <w:proofErr w:type="spellStart"/>
      <w:r>
        <w:rPr>
          <w:rFonts w:eastAsia="Cambria" w:cs="Cambria"/>
          <w:i/>
          <w:color w:val="000000" w:themeColor="text1"/>
        </w:rPr>
        <w:t>wHeight</w:t>
      </w:r>
      <w:proofErr w:type="spellEnd"/>
      <w:r>
        <w:rPr>
          <w:rFonts w:eastAsia="Cambria" w:cs="Cambria"/>
          <w:i/>
          <w:color w:val="000000" w:themeColor="text1"/>
        </w:rPr>
        <w:t>)</w:t>
      </w:r>
      <w:r>
        <w:rPr>
          <w:rFonts w:eastAsia="Cambria" w:cs="Cambria"/>
          <w:color w:val="000000" w:themeColor="text1"/>
        </w:rPr>
        <w:t xml:space="preserve"> definiert, dass </w:t>
      </w:r>
      <w:r w:rsidRPr="00A9183C">
        <w:rPr>
          <w:rFonts w:eastAsia="Cambria" w:cs="Cambria"/>
          <w:i/>
          <w:color w:val="000000" w:themeColor="text1"/>
        </w:rPr>
        <w:t>$</w:t>
      </w:r>
      <w:proofErr w:type="spellStart"/>
      <w:r w:rsidRPr="00A9183C">
        <w:rPr>
          <w:rFonts w:eastAsia="Cambria" w:cs="Cambria"/>
          <w:i/>
          <w:color w:val="000000" w:themeColor="text1"/>
        </w:rPr>
        <w:t>wHeight</w:t>
      </w:r>
      <w:proofErr w:type="spellEnd"/>
      <w:r w:rsidRPr="00CE3DC6">
        <w:rPr>
          <w:rFonts w:eastAsia="Cambria" w:cs="Cambria"/>
          <w:color w:val="000000" w:themeColor="text1"/>
        </w:rPr>
        <w:t xml:space="preserve"> </w:t>
      </w:r>
      <w:r>
        <w:rPr>
          <w:rFonts w:eastAsia="Cambria" w:cs="Cambria"/>
          <w:color w:val="000000" w:themeColor="text1"/>
        </w:rPr>
        <w:t xml:space="preserve">als </w:t>
      </w:r>
      <w:r w:rsidRPr="00CE3DC6">
        <w:rPr>
          <w:rFonts w:eastAsia="Cambria" w:cs="Cambria"/>
          <w:color w:val="000000" w:themeColor="text1"/>
        </w:rPr>
        <w:t xml:space="preserve">Höhe jedes Elements </w:t>
      </w:r>
      <w:r>
        <w:rPr>
          <w:rFonts w:eastAsia="Cambria" w:cs="Cambria"/>
          <w:color w:val="000000" w:themeColor="text1"/>
        </w:rPr>
        <w:t>verwendet werden soll.</w:t>
      </w:r>
      <w:r w:rsidRPr="00384D33">
        <w:rPr>
          <w:rFonts w:eastAsia="Cambria" w:cs="Cambria"/>
          <w:color w:val="000000" w:themeColor="text1"/>
        </w:rPr>
        <w:br/>
      </w:r>
      <w:r>
        <w:rPr>
          <w:rFonts w:eastAsia="Cambria" w:cs="Cambria"/>
          <w:color w:val="000000" w:themeColor="text1"/>
        </w:rPr>
        <w:br/>
      </w:r>
    </w:p>
    <w:p w:rsidR="00562EBD" w:rsidRDefault="00562EBD" w:rsidP="00562EBD"/>
    <w:p w:rsidR="00562EBD" w:rsidRDefault="00562EBD" w:rsidP="00562EBD">
      <w:pPr>
        <w:pStyle w:val="ITFoxTextkrper"/>
      </w:pPr>
      <w:r>
        <w:lastRenderedPageBreak/>
        <w:tab/>
      </w:r>
    </w:p>
    <w:p w:rsidR="00562EBD" w:rsidRDefault="00562EBD" w:rsidP="00562EBD">
      <w:pPr>
        <w:pStyle w:val="ITFoxberschriftEbene3"/>
      </w:pPr>
      <w:proofErr w:type="spellStart"/>
      <w:r>
        <w:t>DateTimePicker</w:t>
      </w:r>
      <w:proofErr w:type="spellEnd"/>
    </w:p>
    <w:p w:rsidR="00562EBD" w:rsidRPr="00BB5EF3" w:rsidRDefault="00562EBD" w:rsidP="00562EBD">
      <w:pPr>
        <w:pStyle w:val="ITFoxTextkrper"/>
        <w:ind w:left="357" w:firstLine="351"/>
        <w:rPr>
          <w:sz w:val="20"/>
          <w:szCs w:val="20"/>
          <w:u w:val="single"/>
        </w:rPr>
      </w:pPr>
      <w:r w:rsidRPr="00BB5EF3">
        <w:rPr>
          <w:sz w:val="20"/>
        </w:rPr>
        <w:t>Quelle:</w:t>
      </w:r>
      <w:r w:rsidRPr="00BB5EF3">
        <w:rPr>
          <w:sz w:val="16"/>
        </w:rPr>
        <w:t xml:space="preserve"> </w:t>
      </w:r>
      <w:hyperlink r:id="rId32" w:history="1">
        <w:r w:rsidRPr="00BB5EF3">
          <w:rPr>
            <w:sz w:val="20"/>
            <w:szCs w:val="20"/>
            <w:u w:val="single"/>
          </w:rPr>
          <w:t>https://eonasdan.github.io/bootstrap-datetimepicker/</w:t>
        </w:r>
      </w:hyperlink>
      <w:r w:rsidRPr="00BB5EF3">
        <w:rPr>
          <w:sz w:val="20"/>
          <w:szCs w:val="20"/>
          <w:u w:val="single"/>
        </w:rPr>
        <w:t xml:space="preserve"> </w:t>
      </w:r>
      <w:r>
        <w:rPr>
          <w:sz w:val="20"/>
          <w:szCs w:val="20"/>
          <w:u w:val="single"/>
        </w:rPr>
        <w:br/>
      </w:r>
      <w:r>
        <w:rPr>
          <w:sz w:val="20"/>
          <w:szCs w:val="20"/>
          <w:u w:val="single"/>
        </w:rPr>
        <w:br/>
      </w:r>
      <w:r>
        <w:rPr>
          <w:noProof/>
          <w:sz w:val="20"/>
          <w:szCs w:val="20"/>
          <w:u w:val="single"/>
          <w:lang w:eastAsia="de-AT"/>
        </w:rPr>
        <w:drawing>
          <wp:inline distT="0" distB="0" distL="0" distR="0" wp14:anchorId="75840CB3" wp14:editId="65E81B12">
            <wp:extent cx="4963218" cy="2419688"/>
            <wp:effectExtent l="19050" t="1905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timepicker.PNG"/>
                    <pic:cNvPicPr/>
                  </pic:nvPicPr>
                  <pic:blipFill>
                    <a:blip r:embed="rId33">
                      <a:extLst>
                        <a:ext uri="{28A0092B-C50C-407E-A947-70E740481C1C}">
                          <a14:useLocalDpi xmlns:a14="http://schemas.microsoft.com/office/drawing/2010/main" val="0"/>
                        </a:ext>
                      </a:extLst>
                    </a:blip>
                    <a:stretch>
                      <a:fillRect/>
                    </a:stretch>
                  </pic:blipFill>
                  <pic:spPr>
                    <a:xfrm>
                      <a:off x="0" y="0"/>
                      <a:ext cx="4963218" cy="2419688"/>
                    </a:xfrm>
                    <a:prstGeom prst="rect">
                      <a:avLst/>
                    </a:prstGeom>
                    <a:ln w="19050">
                      <a:solidFill>
                        <a:srgbClr val="424242"/>
                      </a:solidFill>
                    </a:ln>
                  </pic:spPr>
                </pic:pic>
              </a:graphicData>
            </a:graphic>
          </wp:inline>
        </w:drawing>
      </w:r>
    </w:p>
    <w:p w:rsidR="00562EBD" w:rsidRDefault="00562EBD" w:rsidP="00562EBD">
      <w:pPr>
        <w:pStyle w:val="ITFoxberschriftEbene3"/>
      </w:pPr>
      <w:proofErr w:type="spellStart"/>
      <w:r>
        <w:t>Preisslider</w:t>
      </w:r>
      <w:proofErr w:type="spellEnd"/>
      <w:r>
        <w:t xml:space="preserve"> bei Reise filtern</w:t>
      </w:r>
    </w:p>
    <w:p w:rsidR="00562EBD" w:rsidRPr="004B5872" w:rsidRDefault="00562EBD" w:rsidP="00562EBD">
      <w:pPr>
        <w:pStyle w:val="ITFoxTextkrper"/>
        <w:ind w:firstLine="708"/>
      </w:pPr>
      <w:r>
        <w:rPr>
          <w:noProof/>
          <w:lang w:eastAsia="de-AT"/>
        </w:rPr>
        <w:drawing>
          <wp:anchor distT="0" distB="0" distL="114300" distR="114300" simplePos="0" relativeHeight="251723776" behindDoc="1" locked="0" layoutInCell="1" allowOverlap="1" wp14:anchorId="14637EE6" wp14:editId="4807EC9C">
            <wp:simplePos x="0" y="0"/>
            <wp:positionH relativeFrom="column">
              <wp:posOffset>243205</wp:posOffset>
            </wp:positionH>
            <wp:positionV relativeFrom="paragraph">
              <wp:posOffset>466090</wp:posOffset>
            </wp:positionV>
            <wp:extent cx="5429885" cy="914400"/>
            <wp:effectExtent l="19050" t="19050" r="0" b="0"/>
            <wp:wrapTight wrapText="bothSides">
              <wp:wrapPolygon edited="0">
                <wp:start x="-76" y="-450"/>
                <wp:lineTo x="-76" y="21600"/>
                <wp:lineTo x="21597" y="21600"/>
                <wp:lineTo x="21597" y="-450"/>
                <wp:lineTo x="-76" y="-45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reisslider.PNG"/>
                    <pic:cNvPicPr/>
                  </pic:nvPicPr>
                  <pic:blipFill>
                    <a:blip r:embed="rId34">
                      <a:extLst>
                        <a:ext uri="{28A0092B-C50C-407E-A947-70E740481C1C}">
                          <a14:useLocalDpi xmlns:a14="http://schemas.microsoft.com/office/drawing/2010/main" val="0"/>
                        </a:ext>
                      </a:extLst>
                    </a:blip>
                    <a:stretch>
                      <a:fillRect/>
                    </a:stretch>
                  </pic:blipFill>
                  <pic:spPr>
                    <a:xfrm>
                      <a:off x="0" y="0"/>
                      <a:ext cx="5429885" cy="9144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4B5872">
        <w:rPr>
          <w:sz w:val="20"/>
        </w:rPr>
        <w:t>Quelle:</w:t>
      </w:r>
      <w:r w:rsidRPr="004B5872">
        <w:rPr>
          <w:sz w:val="12"/>
        </w:rPr>
        <w:t xml:space="preserve"> </w:t>
      </w:r>
      <w:r w:rsidRPr="004B5872">
        <w:rPr>
          <w:sz w:val="20"/>
          <w:u w:val="single"/>
        </w:rPr>
        <w:t>http://refreshless.com/nouislider/</w:t>
      </w:r>
      <w:r w:rsidRPr="004B5872">
        <w:rPr>
          <w:sz w:val="20"/>
        </w:rPr>
        <w:br/>
      </w:r>
      <w:r w:rsidRPr="004B5872">
        <w:br/>
      </w:r>
    </w:p>
    <w:p w:rsidR="00562EBD" w:rsidRDefault="00562EBD" w:rsidP="00562EBD">
      <w:pPr>
        <w:pStyle w:val="ITFoxTextkrper"/>
        <w:ind w:left="708"/>
      </w:pPr>
      <w:proofErr w:type="spellStart"/>
      <w:r w:rsidRPr="001337AE">
        <w:rPr>
          <w:i/>
        </w:rPr>
        <w:t>noUiSlider</w:t>
      </w:r>
      <w:proofErr w:type="spellEnd"/>
      <w:r>
        <w:t xml:space="preserve"> ruft die Methode </w:t>
      </w:r>
      <w:proofErr w:type="spellStart"/>
      <w:r w:rsidRPr="001337AE">
        <w:rPr>
          <w:i/>
        </w:rPr>
        <w:t>create</w:t>
      </w:r>
      <w:proofErr w:type="spellEnd"/>
      <w:r w:rsidRPr="001337AE">
        <w:rPr>
          <w:i/>
        </w:rPr>
        <w:t xml:space="preserve"> </w:t>
      </w:r>
      <w:r>
        <w:t xml:space="preserve">auf um einen </w:t>
      </w:r>
      <w:proofErr w:type="spellStart"/>
      <w:r>
        <w:t>Slider</w:t>
      </w:r>
      <w:proofErr w:type="spellEnd"/>
      <w:r>
        <w:t xml:space="preserve"> zu erstellen</w:t>
      </w:r>
      <w:r>
        <w:br/>
        <w:t>Folgende Parameter werden gesetzt:</w:t>
      </w:r>
    </w:p>
    <w:p w:rsidR="00562EBD" w:rsidRDefault="00562EBD" w:rsidP="00562EBD">
      <w:pPr>
        <w:pStyle w:val="ITFoxTextkrper"/>
        <w:numPr>
          <w:ilvl w:val="0"/>
          <w:numId w:val="31"/>
        </w:numPr>
        <w:spacing w:after="0" w:line="240" w:lineRule="auto"/>
        <w:ind w:left="1065" w:hanging="357"/>
      </w:pPr>
      <w:proofErr w:type="spellStart"/>
      <w:r w:rsidRPr="00663C0B">
        <w:rPr>
          <w:i/>
        </w:rPr>
        <w:t>start</w:t>
      </w:r>
      <w:proofErr w:type="spellEnd"/>
      <w:r>
        <w:t>: Werte an denen die Handler starten</w:t>
      </w:r>
    </w:p>
    <w:p w:rsidR="00562EBD" w:rsidRDefault="00562EBD" w:rsidP="00562EBD">
      <w:pPr>
        <w:pStyle w:val="ITFoxTextkrper"/>
        <w:numPr>
          <w:ilvl w:val="0"/>
          <w:numId w:val="31"/>
        </w:numPr>
        <w:spacing w:after="0" w:line="240" w:lineRule="auto"/>
        <w:ind w:left="1065" w:hanging="357"/>
      </w:pPr>
      <w:proofErr w:type="spellStart"/>
      <w:r w:rsidRPr="00663C0B">
        <w:rPr>
          <w:i/>
        </w:rPr>
        <w:t>range</w:t>
      </w:r>
      <w:proofErr w:type="spellEnd"/>
      <w:r>
        <w:t>: Spanne an Werten</w:t>
      </w:r>
    </w:p>
    <w:p w:rsidR="00562EBD" w:rsidRDefault="00562EBD" w:rsidP="00562EBD">
      <w:pPr>
        <w:pStyle w:val="ITFoxTextkrper"/>
        <w:numPr>
          <w:ilvl w:val="0"/>
          <w:numId w:val="31"/>
        </w:numPr>
        <w:spacing w:after="0" w:line="240" w:lineRule="auto"/>
        <w:ind w:left="1065" w:hanging="357"/>
      </w:pPr>
      <w:proofErr w:type="spellStart"/>
      <w:r w:rsidRPr="00663C0B">
        <w:rPr>
          <w:i/>
        </w:rPr>
        <w:t>connect</w:t>
      </w:r>
      <w:proofErr w:type="spellEnd"/>
      <w:r>
        <w:t xml:space="preserve">: </w:t>
      </w:r>
      <w:proofErr w:type="spellStart"/>
      <w:r>
        <w:t>true</w:t>
      </w:r>
      <w:proofErr w:type="spellEnd"/>
      <w:r>
        <w:t xml:space="preserve"> (farbiger Balken als ausgewählte Spanne)</w:t>
      </w:r>
    </w:p>
    <w:p w:rsidR="00562EBD" w:rsidRDefault="00562EBD" w:rsidP="00562EBD">
      <w:pPr>
        <w:pStyle w:val="ITFoxTextkrper"/>
        <w:numPr>
          <w:ilvl w:val="0"/>
          <w:numId w:val="31"/>
        </w:numPr>
        <w:spacing w:after="0" w:line="240" w:lineRule="auto"/>
        <w:ind w:left="1065" w:hanging="357"/>
      </w:pPr>
      <w:proofErr w:type="spellStart"/>
      <w:r w:rsidRPr="00663C0B">
        <w:rPr>
          <w:i/>
        </w:rPr>
        <w:t>pips</w:t>
      </w:r>
      <w:proofErr w:type="spellEnd"/>
      <w:r>
        <w:t>: Skala anzeigen (</w:t>
      </w:r>
      <w:proofErr w:type="spellStart"/>
      <w:r w:rsidRPr="00663C0B">
        <w:rPr>
          <w:highlight w:val="yellow"/>
        </w:rPr>
        <w:t>mode</w:t>
      </w:r>
      <w:proofErr w:type="spellEnd"/>
      <w:r w:rsidRPr="00663C0B">
        <w:rPr>
          <w:highlight w:val="yellow"/>
        </w:rPr>
        <w:t xml:space="preserve"> und </w:t>
      </w:r>
      <w:proofErr w:type="spellStart"/>
      <w:r w:rsidRPr="00663C0B">
        <w:rPr>
          <w:highlight w:val="yellow"/>
        </w:rPr>
        <w:t>density</w:t>
      </w:r>
      <w:proofErr w:type="spellEnd"/>
      <w:r w:rsidRPr="00663C0B">
        <w:rPr>
          <w:highlight w:val="yellow"/>
        </w:rPr>
        <w:t>: Durchsichtigkeit??)</w:t>
      </w:r>
    </w:p>
    <w:p w:rsidR="00562EBD" w:rsidRDefault="00562EBD" w:rsidP="00562EBD">
      <w:pPr>
        <w:pStyle w:val="ITFoxTextkrper"/>
        <w:numPr>
          <w:ilvl w:val="0"/>
          <w:numId w:val="31"/>
        </w:numPr>
        <w:spacing w:after="0" w:line="240" w:lineRule="auto"/>
        <w:ind w:left="1065" w:hanging="357"/>
      </w:pPr>
      <w:proofErr w:type="spellStart"/>
      <w:r w:rsidRPr="00663C0B">
        <w:rPr>
          <w:i/>
        </w:rPr>
        <w:t>step</w:t>
      </w:r>
      <w:proofErr w:type="spellEnd"/>
      <w:r>
        <w:t>: in 200er Stufen</w:t>
      </w:r>
    </w:p>
    <w:p w:rsidR="00562EBD" w:rsidRDefault="00562EBD" w:rsidP="00562EBD">
      <w:pPr>
        <w:pStyle w:val="ITFoxTextkrper"/>
        <w:numPr>
          <w:ilvl w:val="0"/>
          <w:numId w:val="31"/>
        </w:numPr>
        <w:spacing w:after="0" w:line="240" w:lineRule="auto"/>
        <w:ind w:left="1065" w:hanging="357"/>
      </w:pPr>
      <w:proofErr w:type="spellStart"/>
      <w:r w:rsidRPr="00663C0B">
        <w:rPr>
          <w:i/>
        </w:rPr>
        <w:t>margin</w:t>
      </w:r>
      <w:proofErr w:type="spellEnd"/>
      <w:r>
        <w:t>: zum Rand (man kann nicht weniger als 200 als Spanne auswählen)</w:t>
      </w:r>
      <w:r>
        <w:br/>
      </w:r>
      <w:r>
        <w:br/>
      </w:r>
    </w:p>
    <w:p w:rsidR="00562EBD" w:rsidRDefault="00562EBD" w:rsidP="00562EBD"/>
    <w:p w:rsidR="00562EBD" w:rsidRDefault="00562EBD" w:rsidP="00562EBD"/>
    <w:p w:rsidR="00562EBD" w:rsidRDefault="00562EBD" w:rsidP="00562EBD"/>
    <w:p w:rsidR="00562EBD" w:rsidRDefault="00562EBD" w:rsidP="00562EBD">
      <w:r>
        <w:rPr>
          <w:noProof/>
          <w:lang w:eastAsia="de-AT"/>
        </w:rPr>
        <w:drawing>
          <wp:anchor distT="0" distB="0" distL="114300" distR="114300" simplePos="0" relativeHeight="251724800" behindDoc="1" locked="0" layoutInCell="1" allowOverlap="1" wp14:anchorId="730CF935" wp14:editId="53C14C9B">
            <wp:simplePos x="0" y="0"/>
            <wp:positionH relativeFrom="column">
              <wp:posOffset>748030</wp:posOffset>
            </wp:positionH>
            <wp:positionV relativeFrom="paragraph">
              <wp:posOffset>-375285</wp:posOffset>
            </wp:positionV>
            <wp:extent cx="4219575" cy="2543175"/>
            <wp:effectExtent l="19050" t="19050" r="9525"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sslider.PNG"/>
                    <pic:cNvPicPr/>
                  </pic:nvPicPr>
                  <pic:blipFill rotWithShape="1">
                    <a:blip r:embed="rId35">
                      <a:extLst>
                        <a:ext uri="{28A0092B-C50C-407E-A947-70E740481C1C}">
                          <a14:useLocalDpi xmlns:a14="http://schemas.microsoft.com/office/drawing/2010/main" val="0"/>
                        </a:ext>
                      </a:extLst>
                    </a:blip>
                    <a:srcRect r="2208" b="47750"/>
                    <a:stretch/>
                  </pic:blipFill>
                  <pic:spPr bwMode="auto">
                    <a:xfrm>
                      <a:off x="0" y="0"/>
                      <a:ext cx="4219575" cy="2543175"/>
                    </a:xfrm>
                    <a:prstGeom prst="rect">
                      <a:avLst/>
                    </a:prstGeom>
                    <a:ln w="19050" cap="flat" cmpd="sng" algn="ctr">
                      <a:solidFill>
                        <a:srgbClr val="42424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Textkrper"/>
        <w:spacing w:after="0" w:line="240" w:lineRule="auto"/>
        <w:ind w:left="708"/>
      </w:pPr>
      <w:r>
        <w:t xml:space="preserve">Die </w:t>
      </w:r>
      <w:proofErr w:type="spellStart"/>
      <w:r>
        <w:t>Html</w:t>
      </w:r>
      <w:proofErr w:type="spellEnd"/>
      <w:r>
        <w:t xml:space="preserve"> Elemente, auf denen die Werte gespeichert werden sollen, um diese an die Action zu schicken, werden den Variablen zugewiesen.</w:t>
      </w:r>
      <w:r>
        <w:br/>
      </w:r>
    </w:p>
    <w:p w:rsidR="00562EBD" w:rsidRPr="00663C0B" w:rsidRDefault="00562EBD" w:rsidP="00562EBD">
      <w:r>
        <w:rPr>
          <w:noProof/>
          <w:lang w:eastAsia="de-AT"/>
        </w:rPr>
        <w:drawing>
          <wp:anchor distT="0" distB="0" distL="114300" distR="114300" simplePos="0" relativeHeight="251725824" behindDoc="1" locked="0" layoutInCell="1" allowOverlap="1" wp14:anchorId="39A4B4CB" wp14:editId="7EB8AB74">
            <wp:simplePos x="0" y="0"/>
            <wp:positionH relativeFrom="column">
              <wp:posOffset>748030</wp:posOffset>
            </wp:positionH>
            <wp:positionV relativeFrom="paragraph">
              <wp:posOffset>20320</wp:posOffset>
            </wp:positionV>
            <wp:extent cx="4305300" cy="409575"/>
            <wp:effectExtent l="19050" t="19050" r="0" b="9525"/>
            <wp:wrapTight wrapText="bothSides">
              <wp:wrapPolygon edited="0">
                <wp:start x="-96" y="-1005"/>
                <wp:lineTo x="-96" y="22102"/>
                <wp:lineTo x="21600" y="22102"/>
                <wp:lineTo x="21600" y="-1005"/>
                <wp:lineTo x="-96" y="-1005"/>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36">
                      <a:extLst>
                        <a:ext uri="{28A0092B-C50C-407E-A947-70E740481C1C}">
                          <a14:useLocalDpi xmlns:a14="http://schemas.microsoft.com/office/drawing/2010/main" val="0"/>
                        </a:ext>
                      </a:extLst>
                    </a:blip>
                    <a:stretch>
                      <a:fillRect/>
                    </a:stretch>
                  </pic:blipFill>
                  <pic:spPr>
                    <a:xfrm>
                      <a:off x="0" y="0"/>
                      <a:ext cx="4305300" cy="409575"/>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562EBD" w:rsidRDefault="00562EBD" w:rsidP="00562EBD">
      <w:pPr>
        <w:rPr>
          <w:noProof/>
          <w:lang w:eastAsia="de-AT"/>
        </w:rPr>
      </w:pPr>
    </w:p>
    <w:p w:rsidR="00562EBD" w:rsidRDefault="00562EBD" w:rsidP="00562EBD">
      <w:pPr>
        <w:pStyle w:val="ITFoxTextkrper"/>
        <w:ind w:left="708"/>
      </w:pPr>
      <w:r>
        <w:rPr>
          <w:noProof/>
          <w:lang w:eastAsia="de-AT"/>
        </w:rPr>
        <w:drawing>
          <wp:anchor distT="0" distB="0" distL="114300" distR="114300" simplePos="0" relativeHeight="251726848" behindDoc="0" locked="0" layoutInCell="1" allowOverlap="1" wp14:anchorId="0D968DEF" wp14:editId="63CFC8FD">
            <wp:simplePos x="0" y="0"/>
            <wp:positionH relativeFrom="column">
              <wp:posOffset>652780</wp:posOffset>
            </wp:positionH>
            <wp:positionV relativeFrom="paragraph">
              <wp:posOffset>727075</wp:posOffset>
            </wp:positionV>
            <wp:extent cx="4533900" cy="1276350"/>
            <wp:effectExtent l="19050" t="1905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33900" cy="12763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Beim Verändern der Handler im </w:t>
      </w:r>
      <w:proofErr w:type="spellStart"/>
      <w:r>
        <w:t>Slider</w:t>
      </w:r>
      <w:proofErr w:type="spellEnd"/>
      <w:r>
        <w:t xml:space="preserve"> wird der Wert automatisch geändert und den Variablen </w:t>
      </w:r>
      <w:proofErr w:type="spellStart"/>
      <w:r w:rsidRPr="00663C0B">
        <w:rPr>
          <w:i/>
        </w:rPr>
        <w:t>preisMin</w:t>
      </w:r>
      <w:proofErr w:type="spellEnd"/>
      <w:r>
        <w:t xml:space="preserve"> und </w:t>
      </w:r>
      <w:proofErr w:type="spellStart"/>
      <w:r w:rsidRPr="00663C0B">
        <w:rPr>
          <w:i/>
        </w:rPr>
        <w:t>preisMax</w:t>
      </w:r>
      <w:proofErr w:type="spellEnd"/>
      <w:r>
        <w:rPr>
          <w:i/>
        </w:rPr>
        <w:t xml:space="preserve"> </w:t>
      </w:r>
      <w:r>
        <w:t>zugewiesen.</w:t>
      </w:r>
      <w:r>
        <w:br/>
      </w:r>
    </w:p>
    <w:p w:rsidR="00562EBD" w:rsidRPr="009844B1" w:rsidRDefault="00562EBD" w:rsidP="00562EBD">
      <w:pPr>
        <w:pStyle w:val="ITFoxTextkrper"/>
        <w:ind w:left="708"/>
      </w:pPr>
      <w:r>
        <w:rPr>
          <w:noProof/>
          <w:lang w:eastAsia="de-AT"/>
        </w:rPr>
        <w:drawing>
          <wp:anchor distT="0" distB="0" distL="114300" distR="114300" simplePos="0" relativeHeight="251727872" behindDoc="0" locked="0" layoutInCell="1" allowOverlap="1" wp14:anchorId="355E7078" wp14:editId="030D8E47">
            <wp:simplePos x="0" y="0"/>
            <wp:positionH relativeFrom="column">
              <wp:posOffset>1071880</wp:posOffset>
            </wp:positionH>
            <wp:positionV relativeFrom="paragraph">
              <wp:posOffset>629920</wp:posOffset>
            </wp:positionV>
            <wp:extent cx="3343275" cy="628650"/>
            <wp:effectExtent l="19050" t="19050" r="9525"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43275" cy="6286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Dann werden die aktuellen Werte ausgelesen, in </w:t>
      </w:r>
      <w:proofErr w:type="spellStart"/>
      <w:r w:rsidRPr="009844B1">
        <w:rPr>
          <w:i/>
        </w:rPr>
        <w:t>int</w:t>
      </w:r>
      <w:proofErr w:type="spellEnd"/>
      <w:r>
        <w:t xml:space="preserve"> umgewandelt und auf dem </w:t>
      </w:r>
      <w:proofErr w:type="spellStart"/>
      <w:r w:rsidRPr="009844B1">
        <w:rPr>
          <w:i/>
        </w:rPr>
        <w:t>value</w:t>
      </w:r>
      <w:proofErr w:type="spellEnd"/>
      <w:r>
        <w:t xml:space="preserve"> Attribut zugewiesen.</w:t>
      </w:r>
    </w:p>
    <w:p w:rsidR="00562EBD" w:rsidRDefault="00562EBD" w:rsidP="00562EBD">
      <w:pPr>
        <w:pStyle w:val="ITFoxberschriftEbene1"/>
        <w:numPr>
          <w:ilvl w:val="0"/>
          <w:numId w:val="0"/>
        </w:numPr>
        <w:ind w:left="360"/>
      </w:pPr>
    </w:p>
    <w:p w:rsidR="00562EBD" w:rsidRPr="00562EBD" w:rsidRDefault="00562EBD" w:rsidP="00562EBD"/>
    <w:p w:rsidR="00562EBD" w:rsidRDefault="00562EBD" w:rsidP="00562EBD">
      <w:pPr>
        <w:pStyle w:val="ITFoxberschriftEbene2"/>
      </w:pPr>
      <w:bookmarkStart w:id="31" w:name="_Toc463427368"/>
      <w:r>
        <w:lastRenderedPageBreak/>
        <w:t>Unterscheidung zwischen Test- und Echtsystem</w:t>
      </w:r>
      <w:bookmarkEnd w:id="31"/>
      <w:r>
        <w:t xml:space="preserve">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39">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562EBD" w:rsidRPr="00562EBD" w:rsidRDefault="00562EBD" w:rsidP="00562EBD"/>
    <w:p w:rsidR="00562EBD" w:rsidRDefault="00562EBD" w:rsidP="00562EBD">
      <w:pPr>
        <w:pStyle w:val="ITFoxberschriftEbene1"/>
        <w:numPr>
          <w:ilvl w:val="0"/>
          <w:numId w:val="0"/>
        </w:numPr>
        <w:ind w:left="360"/>
      </w:pPr>
    </w:p>
    <w:p w:rsidR="00562EBD" w:rsidRPr="00562EBD" w:rsidRDefault="00562EBD" w:rsidP="00562EBD"/>
    <w:p w:rsidR="005758DF" w:rsidRPr="00C801DE" w:rsidRDefault="00C801DE" w:rsidP="00C801DE">
      <w:pPr>
        <w:rPr>
          <w:rFonts w:ascii="Century Gothic" w:hAnsi="Century Gothic"/>
          <w:color w:val="E0441E"/>
          <w:sz w:val="28"/>
        </w:rPr>
      </w:pPr>
      <w:r>
        <w:br w:type="page"/>
      </w:r>
    </w:p>
    <w:p w:rsidR="002151E2" w:rsidRDefault="00562EBD" w:rsidP="00450EDE">
      <w:pPr>
        <w:pStyle w:val="ITFoxberschriftEbene1"/>
      </w:pPr>
      <w:bookmarkStart w:id="32" w:name="_Toc463427369"/>
      <w:proofErr w:type="spellStart"/>
      <w:r>
        <w:lastRenderedPageBreak/>
        <w:t>Usecases</w:t>
      </w:r>
      <w:proofErr w:type="spellEnd"/>
      <w:r>
        <w:t xml:space="preserve"> </w:t>
      </w:r>
      <w:bookmarkStart w:id="33" w:name="_Toc463427370"/>
      <w:bookmarkEnd w:id="32"/>
      <w:r w:rsidR="00C80411">
        <w:t>Benutzer</w:t>
      </w:r>
    </w:p>
    <w:p w:rsidR="00C80411" w:rsidRDefault="00C80411" w:rsidP="00C80411">
      <w:pPr>
        <w:pStyle w:val="ITFoxberschriftEbene2"/>
      </w:pPr>
      <w:r>
        <w:rPr>
          <w:noProof/>
          <w:lang w:eastAsia="de-AT"/>
        </w:rPr>
        <w:drawing>
          <wp:anchor distT="0" distB="0" distL="114300" distR="114300" simplePos="0" relativeHeight="251752448" behindDoc="1" locked="0" layoutInCell="1" allowOverlap="1" wp14:anchorId="0DD06785" wp14:editId="0F1FFEA2">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6E60EB" w:rsidP="00562EBD">
      <w:pPr>
        <w:pStyle w:val="ITFoxberschriftEbene2"/>
      </w:pPr>
      <w:r>
        <w:rPr>
          <w:noProof/>
          <w:lang w:eastAsia="de-AT"/>
        </w:rPr>
        <w:pict>
          <v:oval id="_x0000_s1049" style="position:absolute;left:0;text-align:left;margin-left:270.4pt;margin-top:27.85pt;width:23.25pt;height:24pt;z-index:251750400" fillcolor="#e0441e" strokecolor="#e0441e" strokeweight="1pt">
            <v:fill opacity="18350f"/>
            <v:textbox>
              <w:txbxContent>
                <w:p w:rsidR="00450EDE" w:rsidRPr="00450EDE" w:rsidRDefault="00450EDE"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409.9pt;margin-top:27.85pt;width:24.75pt;height:24.75pt;z-index:2517493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w:txbxContent>
                <w:p w:rsidR="00450EDE" w:rsidRDefault="00450EDE">
                  <w:r>
                    <w:t>2</w:t>
                  </w:r>
                </w:p>
              </w:txbxContent>
            </v:textbox>
          </v:oval>
        </w:pict>
      </w:r>
      <w:r>
        <w:rPr>
          <w:noProof/>
          <w:lang w:eastAsia="de-AT"/>
        </w:rPr>
        <w:pict>
          <v:oval id="_x0000_s1047" style="position:absolute;left:0;text-align:left;margin-left:43.9pt;margin-top:63.1pt;width:24.75pt;height:24.75pt;z-index:2517483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w:txbxContent>
                <w:p w:rsidR="00450EDE" w:rsidRPr="00450EDE" w:rsidRDefault="00450EDE">
                  <w:pPr>
                    <w:rPr>
                      <w:rFonts w:ascii="Century Gothic" w:hAnsi="Century Gothic"/>
                      <w:sz w:val="20"/>
                    </w:rPr>
                  </w:pPr>
                  <w:r w:rsidRPr="00450EDE">
                    <w:rPr>
                      <w:rFonts w:ascii="Century Gothic" w:hAnsi="Century Gothic"/>
                      <w:sz w:val="20"/>
                    </w:rPr>
                    <w:t>1</w:t>
                  </w:r>
                </w:p>
              </w:txbxContent>
            </v:textbox>
          </v:oval>
        </w:pict>
      </w:r>
      <w:r w:rsidR="002151E2">
        <w:rPr>
          <w:noProof/>
          <w:lang w:eastAsia="de-AT"/>
        </w:rPr>
        <w:drawing>
          <wp:anchor distT="0" distB="0" distL="114300" distR="114300" simplePos="0" relativeHeight="251747328" behindDoc="1" locked="0" layoutInCell="1" allowOverlap="1" wp14:anchorId="597851DC" wp14:editId="77E949EC">
            <wp:simplePos x="0" y="0"/>
            <wp:positionH relativeFrom="column">
              <wp:posOffset>-461645</wp:posOffset>
            </wp:positionH>
            <wp:positionV relativeFrom="paragraph">
              <wp:posOffset>439420</wp:posOffset>
            </wp:positionV>
            <wp:extent cx="6829425" cy="4295140"/>
            <wp:effectExtent l="0" t="0" r="0" b="0"/>
            <wp:wrapTight wrapText="bothSides">
              <wp:wrapPolygon edited="0">
                <wp:start x="0" y="0"/>
                <wp:lineTo x="0" y="21459"/>
                <wp:lineTo x="21570" y="21459"/>
                <wp:lineTo x="2157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1" t="1313" r="693"/>
                    <a:stretch/>
                  </pic:blipFill>
                  <pic:spPr bwMode="auto">
                    <a:xfrm>
                      <a:off x="0" y="0"/>
                      <a:ext cx="6829425" cy="429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EBD">
        <w:t>Reisen suchen und Reisen filtern</w:t>
      </w:r>
      <w:bookmarkEnd w:id="33"/>
    </w:p>
    <w:p w:rsidR="00DC522A" w:rsidRPr="00DC522A" w:rsidRDefault="00CA7F9B" w:rsidP="00CA7F9B">
      <w:pPr>
        <w:pStyle w:val="ITFoxTextkrper"/>
        <w:ind w:left="708"/>
      </w:pPr>
      <w:r>
        <w:lastRenderedPageBreak/>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AA0482" w:rsidP="00562EBD">
      <w:pPr>
        <w:pStyle w:val="ITFoxberschriftEbene2"/>
      </w:pPr>
      <w:r>
        <w:rPr>
          <w:noProof/>
          <w:lang w:eastAsia="de-AT"/>
        </w:rPr>
        <w:pict>
          <v:oval id="_x0000_s1053" style="position:absolute;left:0;text-align:left;margin-left:346.9pt;margin-top:139.9pt;width:23.25pt;height:24pt;z-index:251763712" fillcolor="#e0441e" strokecolor="#e0441e" strokeweight="1pt">
            <v:fill opacity="18350f"/>
            <v:textbox>
              <w:txbxContent>
                <w:p w:rsidR="00AA0482" w:rsidRPr="00450EDE" w:rsidRDefault="00AA0482"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479.65pt;margin-top:94.9pt;width:24.75pt;height:24.75pt;z-index:2517626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Default="00AA0482" w:rsidP="00AA0482">
                  <w:r>
                    <w:t>2</w:t>
                  </w:r>
                </w:p>
              </w:txbxContent>
            </v:textbox>
          </v:oval>
        </w:pict>
      </w:r>
      <w:r>
        <w:rPr>
          <w:noProof/>
          <w:lang w:eastAsia="de-AT"/>
        </w:rPr>
        <w:pict>
          <v:oval id="_x0000_s1051" style="position:absolute;left:0;text-align:left;margin-left:230.65pt;margin-top:163.9pt;width:24.75pt;height:24.75pt;z-index:2517616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450EDE" w:rsidRDefault="00AA0482" w:rsidP="00AA0482">
                  <w:pPr>
                    <w:rPr>
                      <w:rFonts w:ascii="Century Gothic" w:hAnsi="Century Gothic"/>
                      <w:sz w:val="20"/>
                    </w:rPr>
                  </w:pPr>
                  <w:r w:rsidRPr="00450EDE">
                    <w:rPr>
                      <w:rFonts w:ascii="Century Gothic" w:hAnsi="Century Gothic"/>
                      <w:sz w:val="20"/>
                    </w:rPr>
                    <w:t>1</w:t>
                  </w:r>
                </w:p>
              </w:txbxContent>
            </v:textbox>
          </v:oval>
        </w:pict>
      </w:r>
      <w:r>
        <w:rPr>
          <w:noProof/>
          <w:lang w:eastAsia="de-AT"/>
        </w:rPr>
        <w:drawing>
          <wp:anchor distT="0" distB="0" distL="114300" distR="114300" simplePos="0" relativeHeight="251760640" behindDoc="1" locked="0" layoutInCell="1" allowOverlap="1" wp14:anchorId="4F1EEE10" wp14:editId="709FA936">
            <wp:simplePos x="0" y="0"/>
            <wp:positionH relativeFrom="column">
              <wp:posOffset>-306070</wp:posOffset>
            </wp:positionH>
            <wp:positionV relativeFrom="paragraph">
              <wp:posOffset>493395</wp:posOffset>
            </wp:positionV>
            <wp:extent cx="6555105" cy="3333750"/>
            <wp:effectExtent l="0" t="0" r="0" b="0"/>
            <wp:wrapTight wrapText="bothSides">
              <wp:wrapPolygon edited="0">
                <wp:start x="0" y="0"/>
                <wp:lineTo x="0" y="21477"/>
                <wp:lineTo x="21531" y="21477"/>
                <wp:lineTo x="2153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555105" cy="333375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 xml:space="preserve">Hier </w:t>
      </w:r>
      <w:r>
        <w:t>kann</w:t>
      </w:r>
      <w:r>
        <w:t xml:space="preserve"> man Informationen zur ausgewählten Reise und die dazugehörige Unter</w:t>
      </w:r>
      <w:r>
        <w:t>kunft(Name, Hotelkategorie,...) einsehen.</w:t>
      </w:r>
      <w:r>
        <w:t xml:space="preserve"> (1)</w:t>
      </w:r>
      <w:r>
        <w:t xml:space="preserve"> </w:t>
      </w:r>
      <w:r>
        <w:t xml:space="preserve">Die </w:t>
      </w:r>
      <w:r>
        <w:t>Anzahl der R</w:t>
      </w:r>
      <w:r>
        <w:t>eisenden wird hier getroffen(2), um danach im nächsten Schritt die weiteren Daten eingeben zu können(3).</w:t>
      </w:r>
      <w:r>
        <w:t xml:space="preserve"> Es muss mindestens ein Erwachsener ausgewählt werden, ansonsten ist eine Buchung nicht möglich. </w:t>
      </w:r>
      <w:r>
        <w:t xml:space="preserve">Sollte man noch nicht angemeldet sein, steht unter der Auswahl der </w:t>
      </w:r>
      <w:r>
        <w:t>Anzahl der Reisenden</w:t>
      </w:r>
      <w:r>
        <w:t xml:space="preserve"> eine Meldung mit „Bitte erst anmelden“, ansonsten ein Button „Buchen“(3).</w:t>
      </w:r>
    </w:p>
    <w:p w:rsidR="00AA0482" w:rsidRDefault="00AA0482" w:rsidP="00AA0482">
      <w:pPr>
        <w:pStyle w:val="ITFoxTextkrper"/>
      </w:pPr>
    </w:p>
    <w:p w:rsidR="002E2C4A" w:rsidRPr="002E2C4A" w:rsidRDefault="002E2C4A" w:rsidP="002E2C4A"/>
    <w:p w:rsidR="00562EBD" w:rsidRDefault="00305080" w:rsidP="00562EBD">
      <w:pPr>
        <w:pStyle w:val="ITFoxberschriftEbene2"/>
      </w:pPr>
      <w:bookmarkStart w:id="34" w:name="_Toc463427372"/>
      <w:r>
        <w:rPr>
          <w:noProof/>
          <w:lang w:eastAsia="de-AT"/>
        </w:rPr>
        <w:lastRenderedPageBreak/>
        <w:drawing>
          <wp:anchor distT="0" distB="0" distL="114300" distR="114300" simplePos="0" relativeHeight="251764736" behindDoc="1" locked="0" layoutInCell="1" allowOverlap="1" wp14:anchorId="3EBF9BA5" wp14:editId="57C2DBD0">
            <wp:simplePos x="0" y="0"/>
            <wp:positionH relativeFrom="column">
              <wp:posOffset>-312420</wp:posOffset>
            </wp:positionH>
            <wp:positionV relativeFrom="paragraph">
              <wp:posOffset>367030</wp:posOffset>
            </wp:positionV>
            <wp:extent cx="6772910" cy="2552700"/>
            <wp:effectExtent l="0" t="0" r="0" b="0"/>
            <wp:wrapTight wrapText="bothSides">
              <wp:wrapPolygon edited="0">
                <wp:start x="0" y="0"/>
                <wp:lineTo x="0" y="21439"/>
                <wp:lineTo x="21568" y="21439"/>
                <wp:lineTo x="2156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772910" cy="2552700"/>
                    </a:xfrm>
                    <a:prstGeom prst="rect">
                      <a:avLst/>
                    </a:prstGeom>
                  </pic:spPr>
                </pic:pic>
              </a:graphicData>
            </a:graphic>
            <wp14:sizeRelH relativeFrom="page">
              <wp14:pctWidth>0</wp14:pctWidth>
            </wp14:sizeRelH>
            <wp14:sizeRelV relativeFrom="page">
              <wp14:pctHeight>0</wp14:pctHeight>
            </wp14:sizeRelV>
          </wp:anchor>
        </w:drawing>
      </w:r>
      <w:r w:rsidR="00562EBD">
        <w:t>Registrier</w:t>
      </w:r>
      <w:bookmarkEnd w:id="34"/>
      <w:r w:rsidR="007D42A3">
        <w:t>en</w:t>
      </w:r>
    </w:p>
    <w:p w:rsidR="00305080" w:rsidRDefault="00305080" w:rsidP="00305080"/>
    <w:p w:rsidR="00305080" w:rsidRDefault="00305080" w:rsidP="00305080">
      <w:pPr>
        <w:pStyle w:val="ITFoxTextkrper"/>
        <w:ind w:left="360"/>
      </w:pPr>
      <w:r>
        <w:t>B</w:t>
      </w:r>
      <w:r w:rsidR="002E2C4A">
        <w:t>eim Registrieren mü</w:t>
      </w:r>
      <w:r w:rsidR="002E2C4A">
        <w:t>ss</w:t>
      </w:r>
      <w:r w:rsidR="002E2C4A">
        <w:t>en die</w:t>
      </w:r>
      <w:r w:rsidR="002E2C4A">
        <w:t xml:space="preserve"> persönlichen Daten eingeben</w:t>
      </w:r>
      <w:r w:rsidR="002E2C4A">
        <w:t xml:space="preserve"> werden</w:t>
      </w:r>
      <w:r w:rsidR="002E2C4A">
        <w:t>, wie Titel, Vorname, Nachname.</w:t>
      </w:r>
      <w:r w:rsidR="002E2C4A">
        <w:t xml:space="preserve"> </w:t>
      </w:r>
      <w:r w:rsidR="002E2C4A">
        <w:t xml:space="preserve">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663C0B" w:rsidRPr="00663C0B" w:rsidRDefault="00663C0B" w:rsidP="00663C0B"/>
    <w:p w:rsidR="00555EAE" w:rsidRDefault="00555EAE" w:rsidP="005C7FFB">
      <w:pPr>
        <w:pStyle w:val="ITFoxberschriftEbene1"/>
      </w:pPr>
      <w:bookmarkStart w:id="35" w:name="_Toc463427376"/>
      <w:proofErr w:type="spellStart"/>
      <w:r>
        <w:t>Usecases</w:t>
      </w:r>
      <w:proofErr w:type="spellEnd"/>
      <w:r>
        <w:t xml:space="preserve"> Registrierter Benutzer</w:t>
      </w:r>
    </w:p>
    <w:p w:rsidR="007D42A3" w:rsidRDefault="007D42A3" w:rsidP="007D42A3">
      <w:pPr>
        <w:pStyle w:val="ITFoxberschriftEbene2"/>
      </w:pPr>
      <w:r>
        <w:rPr>
          <w:noProof/>
          <w:lang w:eastAsia="de-AT"/>
        </w:rPr>
        <w:lastRenderedPageBreak/>
        <w:drawing>
          <wp:anchor distT="0" distB="0" distL="114300" distR="114300" simplePos="0" relativeHeight="251754496" behindDoc="1" locked="0" layoutInCell="1" allowOverlap="1" wp14:anchorId="5FE4CC9D" wp14:editId="678A863D">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7D42A3" w:rsidP="007D42A3">
      <w:pPr>
        <w:pStyle w:val="ITFoxberschriftEbene2"/>
      </w:pPr>
      <w:r>
        <w:t>Einloggen</w:t>
      </w:r>
    </w:p>
    <w:p w:rsidR="007D42A3" w:rsidRDefault="00305080" w:rsidP="007D42A3">
      <w:r>
        <w:rPr>
          <w:noProof/>
          <w:lang w:eastAsia="de-AT"/>
        </w:rPr>
        <w:drawing>
          <wp:anchor distT="0" distB="0" distL="114300" distR="114300" simplePos="0" relativeHeight="251765760" behindDoc="1" locked="0" layoutInCell="1" allowOverlap="1" wp14:anchorId="4DDE1466" wp14:editId="5BC17341">
            <wp:simplePos x="0" y="0"/>
            <wp:positionH relativeFrom="column">
              <wp:posOffset>442595</wp:posOffset>
            </wp:positionH>
            <wp:positionV relativeFrom="paragraph">
              <wp:posOffset>85725</wp:posOffset>
            </wp:positionV>
            <wp:extent cx="5267325" cy="2793365"/>
            <wp:effectExtent l="0" t="0" r="0" b="0"/>
            <wp:wrapTight wrapText="bothSides">
              <wp:wrapPolygon edited="0">
                <wp:start x="0" y="0"/>
                <wp:lineTo x="0" y="21507"/>
                <wp:lineTo x="21561" y="21507"/>
                <wp:lineTo x="21561"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67325" cy="279336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7D42A3"/>
    <w:p w:rsidR="00305080" w:rsidRDefault="00305080" w:rsidP="007D42A3"/>
    <w:p w:rsidR="00305080" w:rsidRDefault="00305080" w:rsidP="007D42A3">
      <w:r>
        <w:rPr>
          <w:noProof/>
          <w:lang w:eastAsia="de-AT"/>
        </w:rPr>
        <w:pict>
          <v:oval id="_x0000_s1054" style="position:absolute;margin-left:149.65pt;margin-top:9.15pt;width:24.75pt;height:24.75pt;z-index:2517667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5080" w:rsidRPr="00450EDE" w:rsidRDefault="00305080" w:rsidP="00305080">
                  <w:pPr>
                    <w:rPr>
                      <w:rFonts w:ascii="Century Gothic" w:hAnsi="Century Gothic"/>
                      <w:sz w:val="20"/>
                    </w:rPr>
                  </w:pPr>
                  <w:r w:rsidRPr="00450EDE">
                    <w:rPr>
                      <w:rFonts w:ascii="Century Gothic" w:hAnsi="Century Gothic"/>
                      <w:sz w:val="20"/>
                    </w:rPr>
                    <w:t>1</w:t>
                  </w:r>
                </w:p>
              </w:txbxContent>
            </v:textbox>
          </v:oval>
        </w:pict>
      </w:r>
    </w:p>
    <w:p w:rsidR="00305080" w:rsidRDefault="00756F6B" w:rsidP="007D42A3">
      <w:r>
        <w:rPr>
          <w:noProof/>
          <w:lang w:eastAsia="de-AT"/>
        </w:rPr>
        <w:pict>
          <v:oval id="_x0000_s1055" style="position:absolute;margin-left:265.15pt;margin-top:22.7pt;width:24.75pt;height:24.75pt;z-index:2517678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2</w:t>
                  </w:r>
                </w:p>
              </w:txbxContent>
            </v:textbox>
          </v:oval>
        </w:pict>
      </w:r>
    </w:p>
    <w:p w:rsidR="007D42A3" w:rsidRDefault="007D42A3" w:rsidP="007D42A3"/>
    <w:p w:rsidR="007D42A3" w:rsidRDefault="00756F6B" w:rsidP="007D42A3">
      <w:r>
        <w:rPr>
          <w:noProof/>
          <w:lang w:eastAsia="de-AT"/>
        </w:rPr>
        <w:pict>
          <v:oval id="_x0000_s1056" style="position:absolute;margin-left:234.4pt;margin-top:9.9pt;width:24.75pt;height:24.75pt;z-index:2517688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3</w:t>
                  </w:r>
                </w:p>
              </w:txbxContent>
            </v:textbox>
          </v:oval>
        </w:pict>
      </w:r>
    </w:p>
    <w:p w:rsidR="007D42A3" w:rsidRDefault="00756F6B" w:rsidP="007D42A3">
      <w:r>
        <w:rPr>
          <w:noProof/>
          <w:lang w:eastAsia="de-AT"/>
        </w:rPr>
        <w:pict>
          <v:oval id="_x0000_s1057" style="position:absolute;margin-left:452.65pt;margin-top:-.35pt;width:24.75pt;height:24.75pt;z-index:2517698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4</w:t>
                  </w:r>
                </w:p>
              </w:txbxContent>
            </v:textbox>
          </v:oval>
        </w:pict>
      </w:r>
    </w:p>
    <w:p w:rsidR="00305080" w:rsidRDefault="00756F6B" w:rsidP="007D42A3">
      <w:r>
        <w:rPr>
          <w:noProof/>
          <w:lang w:eastAsia="de-AT"/>
        </w:rPr>
        <w:pict>
          <v:oval id="_x0000_s1058" style="position:absolute;margin-left:333.4pt;margin-top:2.7pt;width:24.75pt;height:24.75pt;z-index:2517708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5</w:t>
                  </w:r>
                </w:p>
              </w:txbxContent>
            </v:textbox>
          </v:oval>
        </w:pict>
      </w:r>
    </w:p>
    <w:p w:rsidR="00305080" w:rsidRDefault="00305080" w:rsidP="007D42A3"/>
    <w:p w:rsidR="00305080" w:rsidRDefault="00305080" w:rsidP="00305080">
      <w:pPr>
        <w:pStyle w:val="ITFoxTextkrper"/>
        <w:ind w:left="708"/>
      </w:pPr>
      <w:r>
        <w:t>Um sich „einzuloggen“, also a</w:t>
      </w:r>
      <w:r>
        <w:t>nzumelden, klickt man in der Menülei</w:t>
      </w:r>
      <w:r>
        <w:t>ste auf den Punkt „Anmelden“</w:t>
      </w:r>
      <w:r>
        <w:t>.</w:t>
      </w:r>
      <w:r>
        <w:br/>
      </w:r>
      <w:r>
        <w:t>Daraufhin erscheint ein kleines Fenster, wo man E-Mailadresse und Passwort eingeben kann(</w:t>
      </w:r>
      <w:r>
        <w:t>1</w:t>
      </w:r>
      <w:r>
        <w:t>).</w:t>
      </w:r>
      <w:r>
        <w:br/>
      </w:r>
      <w:r>
        <w:t>Um angemeldet zu bleiben, kann man di</w:t>
      </w:r>
      <w:r>
        <w:t>es mittels Checkbox bestätigen(2</w:t>
      </w:r>
      <w:r>
        <w:t>).</w:t>
      </w:r>
      <w:r>
        <w:br/>
      </w:r>
      <w:r>
        <w:t>Bestätigung m</w:t>
      </w:r>
      <w:r w:rsidR="00756F6B">
        <w:t>it Klick auf Button „Anmelden“(3</w:t>
      </w:r>
      <w:r>
        <w:t>).</w:t>
      </w:r>
      <w:r>
        <w:br/>
      </w:r>
      <w:r>
        <w:t>Falls man noch kein Benutzer ist, kommt man mit Klick auf „Reg</w:t>
      </w:r>
      <w:r w:rsidR="00756F6B">
        <w:t>istrieren“ zum Anmeldeformular(4</w:t>
      </w:r>
      <w:r>
        <w:t>).</w:t>
      </w:r>
      <w:r>
        <w:br/>
      </w:r>
      <w:r>
        <w:t>Sollte man sein Passwort vergessen haben, kann mit Klick auf Passwort vergesse</w:t>
      </w:r>
      <w:r w:rsidR="00756F6B">
        <w:t>n ein neues Passwort anfordern(5</w:t>
      </w:r>
      <w:r>
        <w:t>).</w:t>
      </w:r>
    </w:p>
    <w:p w:rsidR="007D42A3" w:rsidRDefault="007D42A3" w:rsidP="007D42A3"/>
    <w:p w:rsidR="00756F6B" w:rsidRPr="007D42A3" w:rsidRDefault="00756F6B" w:rsidP="007D42A3">
      <w:bookmarkStart w:id="36" w:name="_GoBack"/>
      <w:bookmarkEnd w:id="36"/>
    </w:p>
    <w:p w:rsidR="007D42A3" w:rsidRDefault="007D42A3" w:rsidP="005C7FFB">
      <w:pPr>
        <w:pStyle w:val="ITFoxberschriftEbene1"/>
      </w:pPr>
      <w:proofErr w:type="spellStart"/>
      <w:r>
        <w:lastRenderedPageBreak/>
        <w:t>Usecases</w:t>
      </w:r>
      <w:proofErr w:type="spellEnd"/>
      <w:r>
        <w:t xml:space="preserve"> Eingeloggter Benutzer</w:t>
      </w:r>
    </w:p>
    <w:p w:rsidR="007D42A3" w:rsidRDefault="007D42A3" w:rsidP="007D42A3">
      <w:pPr>
        <w:pStyle w:val="ITFoxberschriftEbene2"/>
      </w:pPr>
      <w:r>
        <w:rPr>
          <w:noProof/>
          <w:lang w:eastAsia="de-AT"/>
        </w:rPr>
        <w:drawing>
          <wp:anchor distT="0" distB="0" distL="114300" distR="114300" simplePos="0" relativeHeight="251756544" behindDoc="1" locked="0" layoutInCell="1" allowOverlap="1" wp14:anchorId="484CBEE2" wp14:editId="4343AD15">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7D42A3">
      <w:pPr>
        <w:rPr>
          <w:rFonts w:ascii="Century Gothic" w:hAnsi="Century Gothic"/>
          <w:color w:val="E0441E"/>
          <w:sz w:val="28"/>
        </w:rPr>
      </w:pPr>
    </w:p>
    <w:p w:rsidR="007D42A3" w:rsidRDefault="007D42A3" w:rsidP="007D42A3">
      <w:pPr>
        <w:pStyle w:val="ITFoxberschriftEbene2"/>
      </w:pPr>
      <w:r>
        <w:t>Profil ansehen/bearbeiten</w:t>
      </w:r>
    </w:p>
    <w:p w:rsidR="007D42A3" w:rsidRPr="007D42A3" w:rsidRDefault="007D42A3" w:rsidP="007D42A3">
      <w:pPr>
        <w:pStyle w:val="ITFoxberschriftEbene2"/>
      </w:pPr>
      <w:r>
        <w:t>Reise buchen</w:t>
      </w:r>
    </w:p>
    <w:p w:rsidR="00562EBD" w:rsidRDefault="00562EBD" w:rsidP="005C7FFB">
      <w:pPr>
        <w:pStyle w:val="ITFoxberschriftEbene1"/>
      </w:pPr>
      <w:proofErr w:type="spellStart"/>
      <w:r>
        <w:t>Usecases</w:t>
      </w:r>
      <w:proofErr w:type="spellEnd"/>
      <w:r>
        <w:t xml:space="preserve"> Mitarbeiter</w:t>
      </w:r>
      <w:bookmarkEnd w:id="35"/>
    </w:p>
    <w:p w:rsidR="00562EBD" w:rsidRDefault="007D42A3" w:rsidP="00562EBD">
      <w:pPr>
        <w:pStyle w:val="ITFoxberschriftEbene2"/>
      </w:pPr>
      <w:r>
        <w:t>Diagramm</w:t>
      </w:r>
    </w:p>
    <w:p w:rsidR="007D42A3" w:rsidRPr="007D42A3" w:rsidRDefault="007D42A3" w:rsidP="007D42A3">
      <w:r>
        <w:rPr>
          <w:noProof/>
          <w:lang w:eastAsia="de-AT"/>
        </w:rPr>
        <w:lastRenderedPageBreak/>
        <w:drawing>
          <wp:anchor distT="0" distB="0" distL="114300" distR="114300" simplePos="0" relativeHeight="251758592" behindDoc="1" locked="0" layoutInCell="1" allowOverlap="1" wp14:anchorId="1D318922" wp14:editId="10669494">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berschriftEbene2"/>
      </w:pPr>
      <w:bookmarkStart w:id="37" w:name="_Toc463427380"/>
      <w:r>
        <w:t>Buchungen stornieren</w:t>
      </w:r>
      <w:bookmarkEnd w:id="37"/>
    </w:p>
    <w:p w:rsidR="00562EBD" w:rsidRPr="00562EBD" w:rsidRDefault="00562EBD" w:rsidP="00562EBD">
      <w:pPr>
        <w:pStyle w:val="ITFoxberschriftEbene2"/>
      </w:pPr>
      <w:bookmarkStart w:id="38" w:name="_Toc463427381"/>
      <w:r>
        <w:t>Stornierungen rückgängig machen</w:t>
      </w:r>
      <w:bookmarkEnd w:id="38"/>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0EB" w:rsidRDefault="006E60EB" w:rsidP="00CE3947">
      <w:pPr>
        <w:spacing w:after="0" w:line="240" w:lineRule="auto"/>
      </w:pPr>
      <w:r>
        <w:separator/>
      </w:r>
    </w:p>
  </w:endnote>
  <w:endnote w:type="continuationSeparator" w:id="0">
    <w:p w:rsidR="006E60EB" w:rsidRDefault="006E60EB"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756F6B">
          <w:rPr>
            <w:rFonts w:ascii="Century Gothic" w:hAnsi="Century Gothic"/>
            <w:b/>
            <w:noProof/>
            <w:sz w:val="16"/>
            <w:lang w:val="de-DE"/>
          </w:rPr>
          <w:t>29</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6E60EB">
          <w:fldChar w:fldCharType="begin"/>
        </w:r>
        <w:r w:rsidR="006E60EB">
          <w:instrText>NUMPAGES  \* Arabic  \* MERGEFORMAT</w:instrText>
        </w:r>
        <w:r w:rsidR="006E60EB">
          <w:fldChar w:fldCharType="separate"/>
        </w:r>
        <w:r w:rsidR="00756F6B" w:rsidRPr="00756F6B">
          <w:rPr>
            <w:rFonts w:ascii="Century Gothic" w:hAnsi="Century Gothic"/>
            <w:b/>
            <w:noProof/>
            <w:sz w:val="16"/>
            <w:lang w:val="de-DE"/>
          </w:rPr>
          <w:t>30</w:t>
        </w:r>
        <w:r w:rsidR="006E60EB">
          <w:rPr>
            <w:rFonts w:ascii="Century Gothic" w:hAnsi="Century Gothic"/>
            <w:b/>
            <w:noProof/>
            <w:sz w:val="16"/>
            <w:lang w:val="de-DE"/>
          </w:rPr>
          <w:fldChar w:fldCharType="end"/>
        </w:r>
      </w:p>
      <w:p w:rsidR="00CE3947" w:rsidRDefault="006E60EB">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0EB" w:rsidRDefault="006E60EB" w:rsidP="00CE3947">
      <w:pPr>
        <w:spacing w:after="0" w:line="240" w:lineRule="auto"/>
      </w:pPr>
      <w:r>
        <w:separator/>
      </w:r>
    </w:p>
  </w:footnote>
  <w:footnote w:type="continuationSeparator" w:id="0">
    <w:p w:rsidR="006E60EB" w:rsidRDefault="006E60EB"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9F"/>
    <w:multiLevelType w:val="multilevel"/>
    <w:tmpl w:val="297E4644"/>
    <w:numStyleLink w:val="ITFoxListentyp"/>
  </w:abstractNum>
  <w:abstractNum w:abstractNumId="1">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6">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9">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6">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8">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1">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2">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4">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7">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8">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2">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3">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4">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6">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7">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9">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7"/>
  </w:num>
  <w:num w:numId="2">
    <w:abstractNumId w:val="4"/>
  </w:num>
  <w:num w:numId="3">
    <w:abstractNumId w:val="30"/>
  </w:num>
  <w:num w:numId="4">
    <w:abstractNumId w:val="0"/>
  </w:num>
  <w:num w:numId="5">
    <w:abstractNumId w:val="34"/>
  </w:num>
  <w:num w:numId="6">
    <w:abstractNumId w:val="36"/>
  </w:num>
  <w:num w:numId="7">
    <w:abstractNumId w:val="39"/>
  </w:num>
  <w:num w:numId="8">
    <w:abstractNumId w:val="3"/>
  </w:num>
  <w:num w:numId="9">
    <w:abstractNumId w:val="10"/>
  </w:num>
  <w:num w:numId="10">
    <w:abstractNumId w:val="14"/>
  </w:num>
  <w:num w:numId="11">
    <w:abstractNumId w:val="11"/>
  </w:num>
  <w:num w:numId="12">
    <w:abstractNumId w:val="38"/>
  </w:num>
  <w:num w:numId="13">
    <w:abstractNumId w:val="19"/>
  </w:num>
  <w:num w:numId="14">
    <w:abstractNumId w:val="31"/>
  </w:num>
  <w:num w:numId="15">
    <w:abstractNumId w:val="28"/>
  </w:num>
  <w:num w:numId="16">
    <w:abstractNumId w:val="22"/>
  </w:num>
  <w:num w:numId="17">
    <w:abstractNumId w:val="1"/>
  </w:num>
  <w:num w:numId="18">
    <w:abstractNumId w:val="24"/>
  </w:num>
  <w:num w:numId="19">
    <w:abstractNumId w:val="37"/>
  </w:num>
  <w:num w:numId="20">
    <w:abstractNumId w:val="32"/>
  </w:num>
  <w:num w:numId="21">
    <w:abstractNumId w:val="20"/>
  </w:num>
  <w:num w:numId="22">
    <w:abstractNumId w:val="35"/>
  </w:num>
  <w:num w:numId="23">
    <w:abstractNumId w:val="25"/>
  </w:num>
  <w:num w:numId="24">
    <w:abstractNumId w:val="2"/>
  </w:num>
  <w:num w:numId="25">
    <w:abstractNumId w:val="27"/>
  </w:num>
  <w:num w:numId="26">
    <w:abstractNumId w:val="13"/>
  </w:num>
  <w:num w:numId="27">
    <w:abstractNumId w:val="6"/>
  </w:num>
  <w:num w:numId="28">
    <w:abstractNumId w:val="33"/>
  </w:num>
  <w:num w:numId="29">
    <w:abstractNumId w:val="29"/>
  </w:num>
  <w:num w:numId="30">
    <w:abstractNumId w:val="12"/>
  </w:num>
  <w:num w:numId="31">
    <w:abstractNumId w:val="15"/>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7"/>
  </w:num>
  <w:num w:numId="35">
    <w:abstractNumId w:val="23"/>
  </w:num>
  <w:num w:numId="36">
    <w:abstractNumId w:val="26"/>
  </w:num>
  <w:num w:numId="37">
    <w:abstractNumId w:val="18"/>
  </w:num>
  <w:num w:numId="38">
    <w:abstractNumId w:val="16"/>
  </w:num>
  <w:num w:numId="39">
    <w:abstractNumId w:val="5"/>
  </w:num>
  <w:num w:numId="40">
    <w:abstractNumId w:val="8"/>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37AE"/>
    <w:rsid w:val="00136200"/>
    <w:rsid w:val="001372AF"/>
    <w:rsid w:val="00147574"/>
    <w:rsid w:val="0015048F"/>
    <w:rsid w:val="00210338"/>
    <w:rsid w:val="002138FE"/>
    <w:rsid w:val="002151E2"/>
    <w:rsid w:val="00257373"/>
    <w:rsid w:val="0026025B"/>
    <w:rsid w:val="002659CB"/>
    <w:rsid w:val="00280810"/>
    <w:rsid w:val="002D6DB3"/>
    <w:rsid w:val="002E2C4A"/>
    <w:rsid w:val="00305080"/>
    <w:rsid w:val="00306421"/>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D07C9"/>
    <w:rsid w:val="00534C38"/>
    <w:rsid w:val="00550DD0"/>
    <w:rsid w:val="00555EAE"/>
    <w:rsid w:val="00562EBD"/>
    <w:rsid w:val="005758DF"/>
    <w:rsid w:val="005A5022"/>
    <w:rsid w:val="005B6829"/>
    <w:rsid w:val="005C7FFB"/>
    <w:rsid w:val="00663C0B"/>
    <w:rsid w:val="00696286"/>
    <w:rsid w:val="006A20E4"/>
    <w:rsid w:val="006E60EB"/>
    <w:rsid w:val="00701B1D"/>
    <w:rsid w:val="0071769E"/>
    <w:rsid w:val="00732650"/>
    <w:rsid w:val="00744CD6"/>
    <w:rsid w:val="00756F6B"/>
    <w:rsid w:val="007D42A3"/>
    <w:rsid w:val="007E377D"/>
    <w:rsid w:val="00831ECB"/>
    <w:rsid w:val="008815FB"/>
    <w:rsid w:val="008A37D3"/>
    <w:rsid w:val="008C1C03"/>
    <w:rsid w:val="008E1D7C"/>
    <w:rsid w:val="00936180"/>
    <w:rsid w:val="00950E83"/>
    <w:rsid w:val="009844B1"/>
    <w:rsid w:val="009C1BB8"/>
    <w:rsid w:val="00A01BE1"/>
    <w:rsid w:val="00A35B25"/>
    <w:rsid w:val="00A53E9C"/>
    <w:rsid w:val="00A82FE4"/>
    <w:rsid w:val="00A9183C"/>
    <w:rsid w:val="00AA0482"/>
    <w:rsid w:val="00AA1758"/>
    <w:rsid w:val="00AA713B"/>
    <w:rsid w:val="00B0644D"/>
    <w:rsid w:val="00B4474F"/>
    <w:rsid w:val="00B624DE"/>
    <w:rsid w:val="00BA419E"/>
    <w:rsid w:val="00BB3223"/>
    <w:rsid w:val="00BB5EF3"/>
    <w:rsid w:val="00BF5310"/>
    <w:rsid w:val="00C24A90"/>
    <w:rsid w:val="00C2636B"/>
    <w:rsid w:val="00C801DE"/>
    <w:rsid w:val="00C80411"/>
    <w:rsid w:val="00C82AC1"/>
    <w:rsid w:val="00CA797F"/>
    <w:rsid w:val="00CA7F9B"/>
    <w:rsid w:val="00CB521C"/>
    <w:rsid w:val="00CD2019"/>
    <w:rsid w:val="00CE3947"/>
    <w:rsid w:val="00CE3DC6"/>
    <w:rsid w:val="00D1656F"/>
    <w:rsid w:val="00D23507"/>
    <w:rsid w:val="00D87265"/>
    <w:rsid w:val="00DB00DE"/>
    <w:rsid w:val="00DC1811"/>
    <w:rsid w:val="00DC522A"/>
    <w:rsid w:val="00DC7A16"/>
    <w:rsid w:val="00E04D4A"/>
    <w:rsid w:val="00E935DF"/>
    <w:rsid w:val="00ED72F6"/>
    <w:rsid w:val="00EE3461"/>
    <w:rsid w:val="00F30115"/>
    <w:rsid w:val="00F31B5D"/>
    <w:rsid w:val="00F63D2A"/>
    <w:rsid w:val="00F8160F"/>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ITFoxberschriftEbene1">
    <w:name w:val="ITFoxListentyp"/>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29" Type="http://schemas.openxmlformats.org/officeDocument/2006/relationships/hyperlink" Target="http://codepen.io/SitePoint/pen/ZbGwqe"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onasdan.github.io/bootstrap-datetimepicker/"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17451-2A18-4B12-AF81-0FBD9364F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30</Pages>
  <Words>2141</Words>
  <Characters>13490</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Claudia Stiglmayr</cp:lastModifiedBy>
  <cp:revision>51</cp:revision>
  <dcterms:created xsi:type="dcterms:W3CDTF">2016-06-15T17:26:00Z</dcterms:created>
  <dcterms:modified xsi:type="dcterms:W3CDTF">2016-10-06T07:55:00Z</dcterms:modified>
</cp:coreProperties>
</file>