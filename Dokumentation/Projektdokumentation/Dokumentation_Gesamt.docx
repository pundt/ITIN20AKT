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D7C" w:rsidRDefault="008E1D7C" w:rsidP="008E1D7C">
      <w:pPr>
        <w:pStyle w:val="ITFoxberschriftEbene1"/>
        <w:rPr>
          <w:noProof/>
          <w:lang w:eastAsia="de-AT"/>
        </w:rPr>
      </w:pPr>
    </w:p>
    <w:p w:rsidR="008E1D7C" w:rsidRDefault="00E04D4A" w:rsidP="008E1D7C">
      <w:pPr>
        <w:pStyle w:val="ITFoxberschriftEbene1"/>
      </w:pPr>
      <w:bookmarkStart w:id="0" w:name="_Toc453737942"/>
      <w:bookmarkStart w:id="1" w:name="_Toc453738018"/>
      <w:bookmarkStart w:id="2" w:name="_Toc453781896"/>
      <w:bookmarkStart w:id="3" w:name="_Toc461027628"/>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Projekt: Buchungsplattform Reisebüro Graf</w:t>
                  </w:r>
                </w:p>
              </w:txbxContent>
            </v:textbox>
          </v:shape>
        </w:pict>
      </w:r>
      <w:r w:rsidR="008E1D7C">
        <w:rPr>
          <w:noProof/>
          <w:lang w:eastAsia="de-AT"/>
        </w:rPr>
        <w:drawing>
          <wp:anchor distT="0" distB="0" distL="114300" distR="114300" simplePos="0" relativeHeight="251658240" behindDoc="1" locked="0" layoutInCell="1" allowOverlap="1" wp14:anchorId="7FAFA9DA" wp14:editId="11141678">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8"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280810"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1027628" w:history="1">
        <w:r w:rsidR="00280810">
          <w:rPr>
            <w:noProof/>
            <w:webHidden/>
          </w:rPr>
          <w:tab/>
        </w:r>
        <w:r w:rsidR="00280810">
          <w:rPr>
            <w:noProof/>
            <w:webHidden/>
          </w:rPr>
          <w:fldChar w:fldCharType="begin"/>
        </w:r>
        <w:r w:rsidR="00280810">
          <w:rPr>
            <w:noProof/>
            <w:webHidden/>
          </w:rPr>
          <w:instrText xml:space="preserve"> PAGEREF _Toc461027628 \h </w:instrText>
        </w:r>
        <w:r w:rsidR="00280810">
          <w:rPr>
            <w:noProof/>
            <w:webHidden/>
          </w:rPr>
        </w:r>
        <w:r w:rsidR="00280810">
          <w:rPr>
            <w:noProof/>
            <w:webHidden/>
          </w:rPr>
          <w:fldChar w:fldCharType="separate"/>
        </w:r>
        <w:r w:rsidR="00280810">
          <w:rPr>
            <w:noProof/>
            <w:webHidden/>
          </w:rPr>
          <w:t>1</w:t>
        </w:r>
        <w:r w:rsidR="00280810">
          <w:rPr>
            <w:noProof/>
            <w:webHidden/>
          </w:rPr>
          <w:fldChar w:fldCharType="end"/>
        </w:r>
      </w:hyperlink>
    </w:p>
    <w:p w:rsidR="00280810" w:rsidRDefault="00E04D4A">
      <w:pPr>
        <w:pStyle w:val="Verzeichnis1"/>
        <w:tabs>
          <w:tab w:val="left" w:pos="440"/>
          <w:tab w:val="right" w:leader="dot" w:pos="9062"/>
        </w:tabs>
        <w:rPr>
          <w:rFonts w:asciiTheme="minorHAnsi" w:eastAsiaTheme="minorEastAsia" w:hAnsiTheme="minorHAnsi"/>
          <w:noProof/>
          <w:sz w:val="22"/>
          <w:lang w:eastAsia="de-AT"/>
        </w:rPr>
      </w:pPr>
      <w:hyperlink w:anchor="_Toc461027629" w:history="1">
        <w:r w:rsidR="00280810" w:rsidRPr="00B222A0">
          <w:rPr>
            <w:rStyle w:val="Hyperlink"/>
            <w:noProof/>
          </w:rPr>
          <w:t>1.</w:t>
        </w:r>
        <w:r w:rsidR="00280810">
          <w:rPr>
            <w:rFonts w:asciiTheme="minorHAnsi" w:eastAsiaTheme="minorEastAsia" w:hAnsiTheme="minorHAnsi"/>
            <w:noProof/>
            <w:sz w:val="22"/>
            <w:lang w:eastAsia="de-AT"/>
          </w:rPr>
          <w:tab/>
        </w:r>
        <w:r w:rsidR="00280810" w:rsidRPr="00B222A0">
          <w:rPr>
            <w:rStyle w:val="Hyperlink"/>
            <w:noProof/>
          </w:rPr>
          <w:t>Einrichten der Netzwerkumgebung</w:t>
        </w:r>
        <w:r w:rsidR="00280810">
          <w:rPr>
            <w:noProof/>
            <w:webHidden/>
          </w:rPr>
          <w:tab/>
        </w:r>
        <w:r w:rsidR="00280810">
          <w:rPr>
            <w:noProof/>
            <w:webHidden/>
          </w:rPr>
          <w:fldChar w:fldCharType="begin"/>
        </w:r>
        <w:r w:rsidR="00280810">
          <w:rPr>
            <w:noProof/>
            <w:webHidden/>
          </w:rPr>
          <w:instrText xml:space="preserve"> PAGEREF _Toc461027629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30" w:history="1">
        <w:r w:rsidR="00280810" w:rsidRPr="00B222A0">
          <w:rPr>
            <w:rStyle w:val="Hyperlink"/>
            <w:noProof/>
          </w:rPr>
          <w:t>1.1. Workstations konfigurieren</w:t>
        </w:r>
        <w:r w:rsidR="00280810">
          <w:rPr>
            <w:noProof/>
            <w:webHidden/>
          </w:rPr>
          <w:tab/>
        </w:r>
        <w:r w:rsidR="00280810">
          <w:rPr>
            <w:noProof/>
            <w:webHidden/>
          </w:rPr>
          <w:fldChar w:fldCharType="begin"/>
        </w:r>
        <w:r w:rsidR="00280810">
          <w:rPr>
            <w:noProof/>
            <w:webHidden/>
          </w:rPr>
          <w:instrText xml:space="preserve"> PAGEREF _Toc461027630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31" w:history="1">
        <w:r w:rsidR="00280810" w:rsidRPr="00B222A0">
          <w:rPr>
            <w:rStyle w:val="Hyperlink"/>
            <w:noProof/>
          </w:rPr>
          <w:t>1.2. Domäne (Diagramm)</w:t>
        </w:r>
        <w:r w:rsidR="00280810">
          <w:rPr>
            <w:noProof/>
            <w:webHidden/>
          </w:rPr>
          <w:tab/>
        </w:r>
        <w:r w:rsidR="00280810">
          <w:rPr>
            <w:noProof/>
            <w:webHidden/>
          </w:rPr>
          <w:fldChar w:fldCharType="begin"/>
        </w:r>
        <w:r w:rsidR="00280810">
          <w:rPr>
            <w:noProof/>
            <w:webHidden/>
          </w:rPr>
          <w:instrText xml:space="preserve"> PAGEREF _Toc461027631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32" w:history="1">
        <w:r w:rsidR="00280810" w:rsidRPr="00B222A0">
          <w:rPr>
            <w:rStyle w:val="Hyperlink"/>
            <w:noProof/>
          </w:rPr>
          <w:t>1.3. Serverstruktur</w:t>
        </w:r>
        <w:r w:rsidR="00280810">
          <w:rPr>
            <w:noProof/>
            <w:webHidden/>
          </w:rPr>
          <w:tab/>
        </w:r>
        <w:r w:rsidR="00280810">
          <w:rPr>
            <w:noProof/>
            <w:webHidden/>
          </w:rPr>
          <w:fldChar w:fldCharType="begin"/>
        </w:r>
        <w:r w:rsidR="00280810">
          <w:rPr>
            <w:noProof/>
            <w:webHidden/>
          </w:rPr>
          <w:instrText xml:space="preserve"> PAGEREF _Toc461027632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33" w:history="1">
        <w:r w:rsidR="00280810" w:rsidRPr="00B222A0">
          <w:rPr>
            <w:rStyle w:val="Hyperlink"/>
            <w:noProof/>
          </w:rPr>
          <w:t>1.4. Aufstufung des DomänenControllers</w:t>
        </w:r>
        <w:r w:rsidR="00280810">
          <w:rPr>
            <w:noProof/>
            <w:webHidden/>
          </w:rPr>
          <w:tab/>
        </w:r>
        <w:r w:rsidR="00280810">
          <w:rPr>
            <w:noProof/>
            <w:webHidden/>
          </w:rPr>
          <w:fldChar w:fldCharType="begin"/>
        </w:r>
        <w:r w:rsidR="00280810">
          <w:rPr>
            <w:noProof/>
            <w:webHidden/>
          </w:rPr>
          <w:instrText xml:space="preserve"> PAGEREF _Toc461027633 \h </w:instrText>
        </w:r>
        <w:r w:rsidR="00280810">
          <w:rPr>
            <w:noProof/>
            <w:webHidden/>
          </w:rPr>
        </w:r>
        <w:r w:rsidR="00280810">
          <w:rPr>
            <w:noProof/>
            <w:webHidden/>
          </w:rPr>
          <w:fldChar w:fldCharType="separate"/>
        </w:r>
        <w:r w:rsidR="00280810">
          <w:rPr>
            <w:noProof/>
            <w:webHidden/>
          </w:rPr>
          <w:t>7</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34" w:history="1">
        <w:r w:rsidR="00280810" w:rsidRPr="00B222A0">
          <w:rPr>
            <w:rStyle w:val="Hyperlink"/>
            <w:noProof/>
          </w:rPr>
          <w:t>1.5. DHCP Server aufsetzen</w:t>
        </w:r>
        <w:r w:rsidR="00280810">
          <w:rPr>
            <w:noProof/>
            <w:webHidden/>
          </w:rPr>
          <w:tab/>
        </w:r>
        <w:r w:rsidR="00280810">
          <w:rPr>
            <w:noProof/>
            <w:webHidden/>
          </w:rPr>
          <w:fldChar w:fldCharType="begin"/>
        </w:r>
        <w:r w:rsidR="00280810">
          <w:rPr>
            <w:noProof/>
            <w:webHidden/>
          </w:rPr>
          <w:instrText xml:space="preserve"> PAGEREF _Toc461027634 \h </w:instrText>
        </w:r>
        <w:r w:rsidR="00280810">
          <w:rPr>
            <w:noProof/>
            <w:webHidden/>
          </w:rPr>
        </w:r>
        <w:r w:rsidR="00280810">
          <w:rPr>
            <w:noProof/>
            <w:webHidden/>
          </w:rPr>
          <w:fldChar w:fldCharType="separate"/>
        </w:r>
        <w:r w:rsidR="00280810">
          <w:rPr>
            <w:noProof/>
            <w:webHidden/>
          </w:rPr>
          <w:t>10</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35" w:history="1">
        <w:r w:rsidR="00280810" w:rsidRPr="00B222A0">
          <w:rPr>
            <w:rStyle w:val="Hyperlink"/>
            <w:noProof/>
          </w:rPr>
          <w:t>1.6. Netzwerkdiagramm(Grafik)</w:t>
        </w:r>
        <w:r w:rsidR="00280810">
          <w:rPr>
            <w:noProof/>
            <w:webHidden/>
          </w:rPr>
          <w:tab/>
        </w:r>
        <w:r w:rsidR="00280810">
          <w:rPr>
            <w:noProof/>
            <w:webHidden/>
          </w:rPr>
          <w:fldChar w:fldCharType="begin"/>
        </w:r>
        <w:r w:rsidR="00280810">
          <w:rPr>
            <w:noProof/>
            <w:webHidden/>
          </w:rPr>
          <w:instrText xml:space="preserve"> PAGEREF _Toc461027635 \h </w:instrText>
        </w:r>
        <w:r w:rsidR="00280810">
          <w:rPr>
            <w:noProof/>
            <w:webHidden/>
          </w:rPr>
        </w:r>
        <w:r w:rsidR="00280810">
          <w:rPr>
            <w:noProof/>
            <w:webHidden/>
          </w:rPr>
          <w:fldChar w:fldCharType="separate"/>
        </w:r>
        <w:r w:rsidR="00280810">
          <w:rPr>
            <w:noProof/>
            <w:webHidden/>
          </w:rPr>
          <w:t>13</w:t>
        </w:r>
        <w:r w:rsidR="00280810">
          <w:rPr>
            <w:noProof/>
            <w:webHidden/>
          </w:rPr>
          <w:fldChar w:fldCharType="end"/>
        </w:r>
      </w:hyperlink>
    </w:p>
    <w:p w:rsidR="00280810" w:rsidRDefault="00E04D4A">
      <w:pPr>
        <w:pStyle w:val="Verzeichnis1"/>
        <w:tabs>
          <w:tab w:val="left" w:pos="440"/>
          <w:tab w:val="right" w:leader="dot" w:pos="9062"/>
        </w:tabs>
        <w:rPr>
          <w:rFonts w:asciiTheme="minorHAnsi" w:eastAsiaTheme="minorEastAsia" w:hAnsiTheme="minorHAnsi"/>
          <w:noProof/>
          <w:sz w:val="22"/>
          <w:lang w:eastAsia="de-AT"/>
        </w:rPr>
      </w:pPr>
      <w:hyperlink w:anchor="_Toc461027636" w:history="1">
        <w:r w:rsidR="00280810" w:rsidRPr="00B222A0">
          <w:rPr>
            <w:rStyle w:val="Hyperlink"/>
            <w:noProof/>
          </w:rPr>
          <w:t>2.</w:t>
        </w:r>
        <w:r w:rsidR="00280810">
          <w:rPr>
            <w:rFonts w:asciiTheme="minorHAnsi" w:eastAsiaTheme="minorEastAsia" w:hAnsiTheme="minorHAnsi"/>
            <w:noProof/>
            <w:sz w:val="22"/>
            <w:lang w:eastAsia="de-AT"/>
          </w:rPr>
          <w:tab/>
        </w:r>
        <w:r w:rsidR="00280810" w:rsidRPr="00B222A0">
          <w:rPr>
            <w:rStyle w:val="Hyperlink"/>
            <w:noProof/>
          </w:rPr>
          <w:t>Datenbankentwurf</w:t>
        </w:r>
        <w:r w:rsidR="00280810">
          <w:rPr>
            <w:noProof/>
            <w:webHidden/>
          </w:rPr>
          <w:tab/>
        </w:r>
        <w:r w:rsidR="00280810">
          <w:rPr>
            <w:noProof/>
            <w:webHidden/>
          </w:rPr>
          <w:fldChar w:fldCharType="begin"/>
        </w:r>
        <w:r w:rsidR="00280810">
          <w:rPr>
            <w:noProof/>
            <w:webHidden/>
          </w:rPr>
          <w:instrText xml:space="preserve"> PAGEREF _Toc461027636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37" w:history="1">
        <w:r w:rsidR="00280810" w:rsidRPr="00B222A0">
          <w:rPr>
            <w:rStyle w:val="Hyperlink"/>
            <w:noProof/>
          </w:rPr>
          <w:t>2.1.</w:t>
        </w:r>
        <w:r w:rsidR="00280810" w:rsidRPr="00B222A0">
          <w:rPr>
            <w:rStyle w:val="Hyperlink"/>
            <w:noProof/>
            <w:lang w:eastAsia="de-AT"/>
          </w:rPr>
          <w:t xml:space="preserve"> </w:t>
        </w:r>
        <w:r w:rsidR="00280810" w:rsidRPr="00B222A0">
          <w:rPr>
            <w:rStyle w:val="Hyperlink"/>
            <w:noProof/>
          </w:rPr>
          <w:t>Entity Relationship Model (ERM)</w:t>
        </w:r>
        <w:r w:rsidR="00280810">
          <w:rPr>
            <w:noProof/>
            <w:webHidden/>
          </w:rPr>
          <w:tab/>
        </w:r>
        <w:r w:rsidR="00280810">
          <w:rPr>
            <w:noProof/>
            <w:webHidden/>
          </w:rPr>
          <w:fldChar w:fldCharType="begin"/>
        </w:r>
        <w:r w:rsidR="00280810">
          <w:rPr>
            <w:noProof/>
            <w:webHidden/>
          </w:rPr>
          <w:instrText xml:space="preserve"> PAGEREF _Toc461027637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38" w:history="1">
        <w:r w:rsidR="00280810" w:rsidRPr="00B222A0">
          <w:rPr>
            <w:rStyle w:val="Hyperlink"/>
            <w:noProof/>
          </w:rPr>
          <w:t>2.2. Relationensynthese</w:t>
        </w:r>
        <w:r w:rsidR="00280810">
          <w:rPr>
            <w:noProof/>
            <w:webHidden/>
          </w:rPr>
          <w:tab/>
        </w:r>
        <w:r w:rsidR="00280810">
          <w:rPr>
            <w:noProof/>
            <w:webHidden/>
          </w:rPr>
          <w:fldChar w:fldCharType="begin"/>
        </w:r>
        <w:r w:rsidR="00280810">
          <w:rPr>
            <w:noProof/>
            <w:webHidden/>
          </w:rPr>
          <w:instrText xml:space="preserve"> PAGEREF _Toc461027638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E04D4A">
      <w:pPr>
        <w:pStyle w:val="Verzeichnis1"/>
        <w:tabs>
          <w:tab w:val="left" w:pos="440"/>
          <w:tab w:val="right" w:leader="dot" w:pos="9062"/>
        </w:tabs>
        <w:rPr>
          <w:rFonts w:asciiTheme="minorHAnsi" w:eastAsiaTheme="minorEastAsia" w:hAnsiTheme="minorHAnsi"/>
          <w:noProof/>
          <w:sz w:val="22"/>
          <w:lang w:eastAsia="de-AT"/>
        </w:rPr>
      </w:pPr>
      <w:hyperlink w:anchor="_Toc461027639" w:history="1">
        <w:r w:rsidR="00280810" w:rsidRPr="00B222A0">
          <w:rPr>
            <w:rStyle w:val="Hyperlink"/>
            <w:noProof/>
          </w:rPr>
          <w:t>3.</w:t>
        </w:r>
        <w:r w:rsidR="00280810">
          <w:rPr>
            <w:rFonts w:asciiTheme="minorHAnsi" w:eastAsiaTheme="minorEastAsia" w:hAnsiTheme="minorHAnsi"/>
            <w:noProof/>
            <w:sz w:val="22"/>
            <w:lang w:eastAsia="de-AT"/>
          </w:rPr>
          <w:tab/>
        </w:r>
        <w:r w:rsidR="00280810" w:rsidRPr="00B222A0">
          <w:rPr>
            <w:rStyle w:val="Hyperlink"/>
            <w:noProof/>
          </w:rPr>
          <w:t>Datenbankzugriff</w:t>
        </w:r>
        <w:r w:rsidR="00280810">
          <w:rPr>
            <w:noProof/>
            <w:webHidden/>
          </w:rPr>
          <w:tab/>
        </w:r>
        <w:r w:rsidR="00280810">
          <w:rPr>
            <w:noProof/>
            <w:webHidden/>
          </w:rPr>
          <w:fldChar w:fldCharType="begin"/>
        </w:r>
        <w:r w:rsidR="00280810">
          <w:rPr>
            <w:noProof/>
            <w:webHidden/>
          </w:rPr>
          <w:instrText xml:space="preserve"> PAGEREF _Toc461027639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40" w:history="1">
        <w:r w:rsidR="00280810" w:rsidRPr="00B222A0">
          <w:rPr>
            <w:rStyle w:val="Hyperlink"/>
            <w:noProof/>
            <w:lang w:eastAsia="de-AT"/>
          </w:rPr>
          <w:t>3.1.</w:t>
        </w:r>
        <w:r w:rsidR="00280810" w:rsidRPr="00B222A0">
          <w:rPr>
            <w:rStyle w:val="Hyperlink"/>
            <w:noProof/>
          </w:rPr>
          <w:t xml:space="preserve"> Entity Framework</w:t>
        </w:r>
        <w:r w:rsidR="00280810">
          <w:rPr>
            <w:noProof/>
            <w:webHidden/>
          </w:rPr>
          <w:tab/>
        </w:r>
        <w:r w:rsidR="00280810">
          <w:rPr>
            <w:noProof/>
            <w:webHidden/>
          </w:rPr>
          <w:fldChar w:fldCharType="begin"/>
        </w:r>
        <w:r w:rsidR="00280810">
          <w:rPr>
            <w:noProof/>
            <w:webHidden/>
          </w:rPr>
          <w:instrText xml:space="preserve"> PAGEREF _Toc461027640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41" w:history="1">
        <w:r w:rsidR="00280810" w:rsidRPr="00B222A0">
          <w:rPr>
            <w:rStyle w:val="Hyperlink"/>
            <w:noProof/>
          </w:rPr>
          <w:t>3.2. EDMX</w:t>
        </w:r>
        <w:r w:rsidR="00280810">
          <w:rPr>
            <w:noProof/>
            <w:webHidden/>
          </w:rPr>
          <w:tab/>
        </w:r>
        <w:r w:rsidR="00280810">
          <w:rPr>
            <w:noProof/>
            <w:webHidden/>
          </w:rPr>
          <w:fldChar w:fldCharType="begin"/>
        </w:r>
        <w:r w:rsidR="00280810">
          <w:rPr>
            <w:noProof/>
            <w:webHidden/>
          </w:rPr>
          <w:instrText xml:space="preserve"> PAGEREF _Toc461027641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42" w:history="1">
        <w:r w:rsidR="00280810" w:rsidRPr="00B222A0">
          <w:rPr>
            <w:rStyle w:val="Hyperlink"/>
            <w:noProof/>
          </w:rPr>
          <w:t>3.3. Schichtentrennung/Businesslogik Auslagerung</w:t>
        </w:r>
        <w:r w:rsidR="00280810">
          <w:rPr>
            <w:noProof/>
            <w:webHidden/>
          </w:rPr>
          <w:tab/>
        </w:r>
        <w:r w:rsidR="00280810">
          <w:rPr>
            <w:noProof/>
            <w:webHidden/>
          </w:rPr>
          <w:fldChar w:fldCharType="begin"/>
        </w:r>
        <w:r w:rsidR="00280810">
          <w:rPr>
            <w:noProof/>
            <w:webHidden/>
          </w:rPr>
          <w:instrText xml:space="preserve"> PAGEREF _Toc461027642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E04D4A">
      <w:pPr>
        <w:pStyle w:val="Verzeichnis1"/>
        <w:tabs>
          <w:tab w:val="left" w:pos="440"/>
          <w:tab w:val="right" w:leader="dot" w:pos="9062"/>
        </w:tabs>
        <w:rPr>
          <w:rFonts w:asciiTheme="minorHAnsi" w:eastAsiaTheme="minorEastAsia" w:hAnsiTheme="minorHAnsi"/>
          <w:noProof/>
          <w:sz w:val="22"/>
          <w:lang w:eastAsia="de-AT"/>
        </w:rPr>
      </w:pPr>
      <w:hyperlink w:anchor="_Toc461027643" w:history="1">
        <w:r w:rsidR="00280810" w:rsidRPr="00B222A0">
          <w:rPr>
            <w:rStyle w:val="Hyperlink"/>
            <w:noProof/>
          </w:rPr>
          <w:t>4.</w:t>
        </w:r>
        <w:r w:rsidR="00280810">
          <w:rPr>
            <w:rFonts w:asciiTheme="minorHAnsi" w:eastAsiaTheme="minorEastAsia" w:hAnsiTheme="minorHAnsi"/>
            <w:noProof/>
            <w:sz w:val="22"/>
            <w:lang w:eastAsia="de-AT"/>
          </w:rPr>
          <w:tab/>
        </w:r>
        <w:r w:rsidR="00280810" w:rsidRPr="00B222A0">
          <w:rPr>
            <w:rStyle w:val="Hyperlink"/>
            <w:noProof/>
          </w:rPr>
          <w:t>UserInterface Frontend</w:t>
        </w:r>
        <w:r w:rsidR="00280810">
          <w:rPr>
            <w:noProof/>
            <w:webHidden/>
          </w:rPr>
          <w:tab/>
        </w:r>
        <w:r w:rsidR="00280810">
          <w:rPr>
            <w:noProof/>
            <w:webHidden/>
          </w:rPr>
          <w:fldChar w:fldCharType="begin"/>
        </w:r>
        <w:r w:rsidR="00280810">
          <w:rPr>
            <w:noProof/>
            <w:webHidden/>
          </w:rPr>
          <w:instrText xml:space="preserve"> PAGEREF _Toc461027643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44" w:history="1">
        <w:r w:rsidR="00280810" w:rsidRPr="00B222A0">
          <w:rPr>
            <w:rStyle w:val="Hyperlink"/>
            <w:noProof/>
          </w:rPr>
          <w:t>4.1. Konzept</w:t>
        </w:r>
        <w:r w:rsidR="00280810">
          <w:rPr>
            <w:noProof/>
            <w:webHidden/>
          </w:rPr>
          <w:tab/>
        </w:r>
        <w:r w:rsidR="00280810">
          <w:rPr>
            <w:noProof/>
            <w:webHidden/>
          </w:rPr>
          <w:fldChar w:fldCharType="begin"/>
        </w:r>
        <w:r w:rsidR="00280810">
          <w:rPr>
            <w:noProof/>
            <w:webHidden/>
          </w:rPr>
          <w:instrText xml:space="preserve"> PAGEREF _Toc461027644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45" w:history="1">
        <w:r w:rsidR="00280810" w:rsidRPr="00B222A0">
          <w:rPr>
            <w:rStyle w:val="Hyperlink"/>
            <w:noProof/>
          </w:rPr>
          <w:t>4.2. Frameworks</w:t>
        </w:r>
        <w:r w:rsidR="00280810">
          <w:rPr>
            <w:noProof/>
            <w:webHidden/>
          </w:rPr>
          <w:tab/>
        </w:r>
        <w:r w:rsidR="00280810">
          <w:rPr>
            <w:noProof/>
            <w:webHidden/>
          </w:rPr>
          <w:fldChar w:fldCharType="begin"/>
        </w:r>
        <w:r w:rsidR="00280810">
          <w:rPr>
            <w:noProof/>
            <w:webHidden/>
          </w:rPr>
          <w:instrText xml:space="preserve"> PAGEREF _Toc461027645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46" w:history="1">
        <w:r w:rsidR="00280810" w:rsidRPr="00B222A0">
          <w:rPr>
            <w:rStyle w:val="Hyperlink"/>
            <w:noProof/>
          </w:rPr>
          <w:t>4.3.</w:t>
        </w:r>
        <w:r w:rsidR="00280810">
          <w:rPr>
            <w:noProof/>
            <w:webHidden/>
          </w:rPr>
          <w:tab/>
        </w:r>
        <w:r w:rsidR="00280810">
          <w:rPr>
            <w:noProof/>
            <w:webHidden/>
          </w:rPr>
          <w:fldChar w:fldCharType="begin"/>
        </w:r>
        <w:r w:rsidR="00280810">
          <w:rPr>
            <w:noProof/>
            <w:webHidden/>
          </w:rPr>
          <w:instrText xml:space="preserve"> PAGEREF _Toc461027646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E04D4A">
      <w:pPr>
        <w:pStyle w:val="Verzeichnis1"/>
        <w:tabs>
          <w:tab w:val="left" w:pos="440"/>
          <w:tab w:val="right" w:leader="dot" w:pos="9062"/>
        </w:tabs>
        <w:rPr>
          <w:rFonts w:asciiTheme="minorHAnsi" w:eastAsiaTheme="minorEastAsia" w:hAnsiTheme="minorHAnsi"/>
          <w:noProof/>
          <w:sz w:val="22"/>
          <w:lang w:eastAsia="de-AT"/>
        </w:rPr>
      </w:pPr>
      <w:hyperlink w:anchor="_Toc461027647" w:history="1">
        <w:r w:rsidR="00280810" w:rsidRPr="00B222A0">
          <w:rPr>
            <w:rStyle w:val="Hyperlink"/>
            <w:noProof/>
          </w:rPr>
          <w:t>5.</w:t>
        </w:r>
        <w:r w:rsidR="00280810">
          <w:rPr>
            <w:rFonts w:asciiTheme="minorHAnsi" w:eastAsiaTheme="minorEastAsia" w:hAnsiTheme="minorHAnsi"/>
            <w:noProof/>
            <w:sz w:val="22"/>
            <w:lang w:eastAsia="de-AT"/>
          </w:rPr>
          <w:tab/>
        </w:r>
        <w:r w:rsidR="00280810" w:rsidRPr="00B222A0">
          <w:rPr>
            <w:rStyle w:val="Hyperlink"/>
            <w:noProof/>
          </w:rPr>
          <w:t>UserInterface Backend</w:t>
        </w:r>
        <w:r w:rsidR="00280810">
          <w:rPr>
            <w:noProof/>
            <w:webHidden/>
          </w:rPr>
          <w:tab/>
        </w:r>
        <w:r w:rsidR="00280810">
          <w:rPr>
            <w:noProof/>
            <w:webHidden/>
          </w:rPr>
          <w:fldChar w:fldCharType="begin"/>
        </w:r>
        <w:r w:rsidR="00280810">
          <w:rPr>
            <w:noProof/>
            <w:webHidden/>
          </w:rPr>
          <w:instrText xml:space="preserve"> PAGEREF _Toc461027647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48" w:history="1">
        <w:r w:rsidR="00280810" w:rsidRPr="00B222A0">
          <w:rPr>
            <w:rStyle w:val="Hyperlink"/>
            <w:noProof/>
          </w:rPr>
          <w:t>5.1. Unterscheidung Testsystem und Echtsystem</w:t>
        </w:r>
        <w:r w:rsidR="00280810">
          <w:rPr>
            <w:noProof/>
            <w:webHidden/>
          </w:rPr>
          <w:tab/>
        </w:r>
        <w:r w:rsidR="00280810">
          <w:rPr>
            <w:noProof/>
            <w:webHidden/>
          </w:rPr>
          <w:fldChar w:fldCharType="begin"/>
        </w:r>
        <w:r w:rsidR="00280810">
          <w:rPr>
            <w:noProof/>
            <w:webHidden/>
          </w:rPr>
          <w:instrText xml:space="preserve"> PAGEREF _Toc461027648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49" w:history="1">
        <w:r w:rsidR="00280810" w:rsidRPr="00B222A0">
          <w:rPr>
            <w:rStyle w:val="Hyperlink"/>
            <w:noProof/>
          </w:rPr>
          <w:t>5.2. Modelklassen</w:t>
        </w:r>
        <w:r w:rsidR="00280810">
          <w:rPr>
            <w:noProof/>
            <w:webHidden/>
          </w:rPr>
          <w:tab/>
        </w:r>
        <w:r w:rsidR="00280810">
          <w:rPr>
            <w:noProof/>
            <w:webHidden/>
          </w:rPr>
          <w:fldChar w:fldCharType="begin"/>
        </w:r>
        <w:r w:rsidR="00280810">
          <w:rPr>
            <w:noProof/>
            <w:webHidden/>
          </w:rPr>
          <w:instrText xml:space="preserve"> PAGEREF _Toc461027649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50" w:history="1">
        <w:r w:rsidR="00280810" w:rsidRPr="00B222A0">
          <w:rPr>
            <w:rStyle w:val="Hyperlink"/>
            <w:noProof/>
          </w:rPr>
          <w:t>5.3. Logik im Controller</w:t>
        </w:r>
        <w:r w:rsidR="00280810">
          <w:rPr>
            <w:noProof/>
            <w:webHidden/>
          </w:rPr>
          <w:tab/>
        </w:r>
        <w:r w:rsidR="00280810">
          <w:rPr>
            <w:noProof/>
            <w:webHidden/>
          </w:rPr>
          <w:fldChar w:fldCharType="begin"/>
        </w:r>
        <w:r w:rsidR="00280810">
          <w:rPr>
            <w:noProof/>
            <w:webHidden/>
          </w:rPr>
          <w:instrText xml:space="preserve"> PAGEREF _Toc461027650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E04D4A">
      <w:pPr>
        <w:pStyle w:val="Verzeichnis1"/>
        <w:tabs>
          <w:tab w:val="left" w:pos="440"/>
          <w:tab w:val="right" w:leader="dot" w:pos="9062"/>
        </w:tabs>
        <w:rPr>
          <w:rFonts w:asciiTheme="minorHAnsi" w:eastAsiaTheme="minorEastAsia" w:hAnsiTheme="minorHAnsi"/>
          <w:noProof/>
          <w:sz w:val="22"/>
          <w:lang w:eastAsia="de-AT"/>
        </w:rPr>
      </w:pPr>
      <w:hyperlink w:anchor="_Toc461027651" w:history="1">
        <w:r w:rsidR="00280810" w:rsidRPr="00B222A0">
          <w:rPr>
            <w:rStyle w:val="Hyperlink"/>
            <w:noProof/>
          </w:rPr>
          <w:t>6.</w:t>
        </w:r>
        <w:r w:rsidR="00280810">
          <w:rPr>
            <w:rFonts w:asciiTheme="minorHAnsi" w:eastAsiaTheme="minorEastAsia" w:hAnsiTheme="minorHAnsi"/>
            <w:noProof/>
            <w:sz w:val="22"/>
            <w:lang w:eastAsia="de-AT"/>
          </w:rPr>
          <w:tab/>
        </w:r>
        <w:r w:rsidR="00280810" w:rsidRPr="00B222A0">
          <w:rPr>
            <w:rStyle w:val="Hyperlink"/>
            <w:noProof/>
          </w:rPr>
          <w:t>Businesslogik</w:t>
        </w:r>
        <w:r w:rsidR="00280810">
          <w:rPr>
            <w:noProof/>
            <w:webHidden/>
          </w:rPr>
          <w:tab/>
        </w:r>
        <w:r w:rsidR="00280810">
          <w:rPr>
            <w:noProof/>
            <w:webHidden/>
          </w:rPr>
          <w:fldChar w:fldCharType="begin"/>
        </w:r>
        <w:r w:rsidR="00280810">
          <w:rPr>
            <w:noProof/>
            <w:webHidden/>
          </w:rPr>
          <w:instrText xml:space="preserve"> PAGEREF _Toc461027651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52" w:history="1">
        <w:r w:rsidR="00280810" w:rsidRPr="00B222A0">
          <w:rPr>
            <w:rStyle w:val="Hyperlink"/>
            <w:noProof/>
          </w:rPr>
          <w:t>6.1. Benutzerverwaltung</w:t>
        </w:r>
        <w:r w:rsidR="00280810">
          <w:rPr>
            <w:noProof/>
            <w:webHidden/>
          </w:rPr>
          <w:tab/>
        </w:r>
        <w:r w:rsidR="00280810">
          <w:rPr>
            <w:noProof/>
            <w:webHidden/>
          </w:rPr>
          <w:fldChar w:fldCharType="begin"/>
        </w:r>
        <w:r w:rsidR="00280810">
          <w:rPr>
            <w:noProof/>
            <w:webHidden/>
          </w:rPr>
          <w:instrText xml:space="preserve"> PAGEREF _Toc461027652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53" w:history="1">
        <w:r w:rsidR="00280810" w:rsidRPr="00B222A0">
          <w:rPr>
            <w:rStyle w:val="Hyperlink"/>
            <w:noProof/>
          </w:rPr>
          <w:t>6.2. Reisenverwaltung</w:t>
        </w:r>
        <w:r w:rsidR="00280810">
          <w:rPr>
            <w:noProof/>
            <w:webHidden/>
          </w:rPr>
          <w:tab/>
        </w:r>
        <w:r w:rsidR="00280810">
          <w:rPr>
            <w:noProof/>
            <w:webHidden/>
          </w:rPr>
          <w:fldChar w:fldCharType="begin"/>
        </w:r>
        <w:r w:rsidR="00280810">
          <w:rPr>
            <w:noProof/>
            <w:webHidden/>
          </w:rPr>
          <w:instrText xml:space="preserve"> PAGEREF _Toc461027653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E04D4A">
      <w:pPr>
        <w:pStyle w:val="Verzeichnis2"/>
        <w:tabs>
          <w:tab w:val="right" w:leader="dot" w:pos="9062"/>
        </w:tabs>
        <w:rPr>
          <w:rFonts w:asciiTheme="minorHAnsi" w:eastAsiaTheme="minorEastAsia" w:hAnsiTheme="minorHAnsi"/>
          <w:noProof/>
          <w:lang w:eastAsia="de-AT"/>
        </w:rPr>
      </w:pPr>
      <w:hyperlink w:anchor="_Toc461027654" w:history="1">
        <w:r w:rsidR="00280810" w:rsidRPr="00B222A0">
          <w:rPr>
            <w:rStyle w:val="Hyperlink"/>
            <w:noProof/>
          </w:rPr>
          <w:t>6.3. Buchungsverwaltung</w:t>
        </w:r>
        <w:r w:rsidR="00280810">
          <w:rPr>
            <w:noProof/>
            <w:webHidden/>
          </w:rPr>
          <w:tab/>
        </w:r>
        <w:r w:rsidR="00280810">
          <w:rPr>
            <w:noProof/>
            <w:webHidden/>
          </w:rPr>
          <w:fldChar w:fldCharType="begin"/>
        </w:r>
        <w:r w:rsidR="00280810">
          <w:rPr>
            <w:noProof/>
            <w:webHidden/>
          </w:rPr>
          <w:instrText xml:space="preserve"> PAGEREF _Toc461027654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1027629"/>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1027630"/>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E04D4A"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107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EasyBCD</w:t>
                    </w:r>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In EasyBCD unter Add new Entry einen neuen Eintrag festlegen. Bei der Pfadangabe den folgenden Pfad auswählen (Daten:\Volume2) und folgenden Namen (IT IN20 WIN 8.1) vergeben.</w:t>
      </w:r>
    </w:p>
    <w:p w:rsidR="00257373" w:rsidRPr="00AC05F6" w:rsidRDefault="00E04D4A" w:rsidP="00257373">
      <w:pPr>
        <w:pStyle w:val="ITFoxTextkrper"/>
        <w:spacing w:after="0"/>
        <w:ind w:left="357"/>
      </w:pPr>
      <w:r>
        <w:rPr>
          <w:noProof/>
          <w:lang w:eastAsia="de-AT"/>
        </w:rPr>
        <w:lastRenderedPageBreak/>
        <w:pict>
          <v:shape id="Textfeld 20" o:spid="_x0000_s1042" type="#_x0000_t202" style="position:absolute;left:0;text-align:left;margin-left:355.9pt;margin-top:186.45pt;width:104.8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254.05pt;margin-top:196.45pt;width:102.05pt;height:0;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strokecolor="#e0441e" strokeweight="1.25pt">
            <v:stroke endarrow="open"/>
          </v:shape>
        </w:pict>
      </w:r>
      <w:r>
        <w:rPr>
          <w:noProof/>
          <w:lang w:eastAsia="de-AT"/>
        </w:rPr>
        <w:pict>
          <v:shape id="Textfeld 18" o:spid="_x0000_s1043" type="#_x0000_t202" style="position:absolute;left:0;text-align:left;margin-left:361.75pt;margin-top:139.4pt;width:104.55pt;height:21.8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Pr>
          <w:noProof/>
          <w:lang w:eastAsia="de-AT"/>
        </w:rPr>
        <w:pict>
          <v:shape id="Gerade Verbindung mit Pfeil 16" o:spid="_x0000_s1044" type="#_x0000_t32" style="position:absolute;left:0;text-align:left;margin-left:271.6pt;margin-top:152.65pt;width:90.15pt;height:25.45pt;flip:x;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strokecolor="#e0441e" strokeweight="1.25pt">
            <v:stroke endarrow="open"/>
          </v:shape>
        </w:pict>
      </w:r>
      <w:r w:rsidR="00257373">
        <w:rPr>
          <w:noProof/>
          <w:lang w:eastAsia="de-AT"/>
        </w:rPr>
        <w:drawing>
          <wp:inline distT="0" distB="0" distL="0" distR="0" wp14:anchorId="4AAEC040" wp14:editId="2D123C1B">
            <wp:extent cx="4158532" cy="348803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61053" cy="3490145"/>
                    </a:xfrm>
                    <a:prstGeom prst="rect">
                      <a:avLst/>
                    </a:prstGeom>
                  </pic:spPr>
                </pic:pic>
              </a:graphicData>
            </a:graphic>
          </wp:inline>
        </w:drawing>
      </w:r>
    </w:p>
    <w:p w:rsidR="00257373" w:rsidRDefault="00257373" w:rsidP="00257373">
      <w:pPr>
        <w:pStyle w:val="ITFoxTextkrper"/>
        <w:spacing w:after="0"/>
        <w:ind w:left="357"/>
      </w:pPr>
      <w:r>
        <w:t>In den Tools Edit Boot Menu den Eintrag IT IN18 löschen und</w:t>
      </w:r>
    </w:p>
    <w:p w:rsidR="00257373" w:rsidRDefault="00257373" w:rsidP="00257373">
      <w:pPr>
        <w:pStyle w:val="ITFoxTextkrper"/>
        <w:spacing w:after="0"/>
        <w:ind w:left="357"/>
      </w:pPr>
      <w:r>
        <w:t>anschließend durch Save Settings bestätigen</w:t>
      </w:r>
    </w:p>
    <w:p w:rsidR="00257373" w:rsidRDefault="00257373" w:rsidP="00257373">
      <w:pPr>
        <w:pStyle w:val="ITFoxTextkrper"/>
        <w:spacing w:after="0"/>
        <w:ind w:left="357"/>
      </w:pPr>
      <w:r>
        <w:rPr>
          <w:noProof/>
          <w:lang w:eastAsia="de-AT"/>
        </w:rPr>
        <w:drawing>
          <wp:inline distT="0" distB="0" distL="0" distR="0" wp14:anchorId="2F989E05" wp14:editId="0CF2E0DD">
            <wp:extent cx="4290926" cy="3599079"/>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296928" cy="3604113"/>
                    </a:xfrm>
                    <a:prstGeom prst="rect">
                      <a:avLst/>
                    </a:prstGeom>
                  </pic:spPr>
                </pic:pic>
              </a:graphicData>
            </a:graphic>
          </wp:inline>
        </w:drawing>
      </w: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257373">
      <w:pPr>
        <w:rPr>
          <w:rFonts w:ascii="Century Gothic" w:hAnsi="Century Gothic"/>
          <w:color w:val="424242"/>
          <w:sz w:val="24"/>
        </w:rPr>
      </w:pPr>
      <w:r>
        <w:br w:type="page"/>
      </w:r>
    </w:p>
    <w:p w:rsidR="00257373" w:rsidRDefault="00257373" w:rsidP="00257373">
      <w:pPr>
        <w:pStyle w:val="ITFoxTextkrper"/>
        <w:spacing w:after="0"/>
        <w:ind w:left="357"/>
      </w:pPr>
      <w:r>
        <w:lastRenderedPageBreak/>
        <w:t>Folgende TCP/IP Konfiguration vergeben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r>
        <w:t xml:space="preserve">Subnetmaske: </w:t>
      </w:r>
      <w:r>
        <w:tab/>
      </w:r>
      <w:r>
        <w:tab/>
      </w:r>
      <w:r>
        <w:tab/>
        <w:t>255.255.255.0</w:t>
      </w:r>
    </w:p>
    <w:p w:rsidR="00257373" w:rsidRDefault="00257373" w:rsidP="00257373">
      <w:pPr>
        <w:pStyle w:val="ITFoxTextkrper"/>
        <w:spacing w:after="0"/>
        <w:ind w:left="357"/>
      </w:pPr>
      <w:r>
        <w:t xml:space="preserve">Standardgateway: </w:t>
      </w:r>
      <w:r>
        <w:tab/>
      </w:r>
      <w:r>
        <w:tab/>
        <w:t>192.168.120.254</w:t>
      </w:r>
    </w:p>
    <w:p w:rsidR="00257373" w:rsidRDefault="00257373" w:rsidP="00257373">
      <w:pPr>
        <w:pStyle w:val="ITFoxTextkrper"/>
        <w:spacing w:after="0"/>
        <w:ind w:left="357"/>
      </w:pPr>
      <w:r>
        <w:t>Anschließend Standard-Gateway anpingen, um die Erreichbarkeit zu testen</w:t>
      </w:r>
    </w:p>
    <w:p w:rsidR="00257373" w:rsidRDefault="00257373" w:rsidP="00732650">
      <w:pPr>
        <w:pStyle w:val="ITFoxTextkrper"/>
        <w:spacing w:after="0"/>
        <w:ind w:left="357"/>
      </w:pPr>
      <w:r>
        <w:t>Windows Updates installieren</w:t>
      </w:r>
    </w:p>
    <w:p w:rsidR="00831ECB" w:rsidRDefault="00831ECB" w:rsidP="00831ECB">
      <w:pPr>
        <w:pStyle w:val="ITFoxberschriftEbene2"/>
        <w:numPr>
          <w:ilvl w:val="0"/>
          <w:numId w:val="0"/>
        </w:numPr>
      </w:pPr>
    </w:p>
    <w:p w:rsidR="00257373" w:rsidRDefault="00EE3461" w:rsidP="00EE3461">
      <w:pPr>
        <w:pStyle w:val="ITFoxberschriftEbene2"/>
      </w:pPr>
      <w:bookmarkStart w:id="10" w:name="_Toc461027631"/>
      <w:r>
        <w:t xml:space="preserve">Domäne </w:t>
      </w:r>
      <w:r w:rsidR="00950E83">
        <w:t>(Diagramm)</w:t>
      </w:r>
      <w:bookmarkEnd w:id="10"/>
    </w:p>
    <w:p w:rsidR="005758DF" w:rsidRPr="00DB00DE" w:rsidRDefault="005758DF" w:rsidP="005758DF">
      <w:pPr>
        <w:pStyle w:val="Listenabsatz"/>
        <w:numPr>
          <w:ilvl w:val="0"/>
          <w:numId w:val="25"/>
        </w:numPr>
        <w:rPr>
          <w:rFonts w:ascii="Century Gothic" w:hAnsi="Century Gothic"/>
        </w:rPr>
      </w:pPr>
      <w:r w:rsidRPr="00DB00DE">
        <w:rPr>
          <w:rFonts w:ascii="Century Gothic" w:hAnsi="Century Gothic"/>
        </w:rPr>
        <w:t>Domäne: itfox.loc</w:t>
      </w:r>
    </w:p>
    <w:p w:rsidR="005758DF" w:rsidRPr="00DB00DE" w:rsidRDefault="005758DF" w:rsidP="005758DF">
      <w:pPr>
        <w:pStyle w:val="Listenabsatz"/>
        <w:numPr>
          <w:ilvl w:val="0"/>
          <w:numId w:val="25"/>
        </w:numPr>
        <w:rPr>
          <w:rFonts w:ascii="Century Gothic" w:hAnsi="Century Gothic"/>
        </w:rPr>
      </w:pPr>
      <w:r w:rsidRPr="00DB00DE">
        <w:rPr>
          <w:rFonts w:ascii="Century Gothic" w:hAnsi="Century Gothic"/>
        </w:rPr>
        <w:t>Server in der Domäne</w:t>
      </w:r>
    </w:p>
    <w:p w:rsidR="005758DF" w:rsidRPr="00DB00DE" w:rsidRDefault="005758DF" w:rsidP="005758DF">
      <w:pPr>
        <w:pStyle w:val="Listenabsatz"/>
        <w:numPr>
          <w:ilvl w:val="1"/>
          <w:numId w:val="25"/>
        </w:numPr>
        <w:rPr>
          <w:rFonts w:ascii="Century Gothic" w:hAnsi="Century Gothic"/>
        </w:rPr>
      </w:pPr>
      <w:r w:rsidRPr="00DB00DE">
        <w:rPr>
          <w:rFonts w:ascii="Century Gothic" w:hAnsi="Century Gothic"/>
        </w:rPr>
        <w:t>Domänencontroller 1 (DC1): 192.168.120.1</w:t>
      </w:r>
    </w:p>
    <w:p w:rsidR="005758DF" w:rsidRPr="00DB00DE" w:rsidRDefault="005758DF" w:rsidP="005758DF">
      <w:pPr>
        <w:pStyle w:val="Listenabsatz"/>
        <w:numPr>
          <w:ilvl w:val="1"/>
          <w:numId w:val="25"/>
        </w:numPr>
        <w:rPr>
          <w:rFonts w:ascii="Century Gothic" w:hAnsi="Century Gothic"/>
        </w:rPr>
      </w:pPr>
      <w:r w:rsidRPr="00DB00DE">
        <w:rPr>
          <w:rFonts w:ascii="Century Gothic" w:hAnsi="Century Gothic"/>
        </w:rPr>
        <w:t>Domänencontroller 1 (DC1): 192.168.120.2</w:t>
      </w:r>
    </w:p>
    <w:p w:rsidR="005758DF" w:rsidRPr="00DB00DE" w:rsidRDefault="00E04D4A" w:rsidP="005758DF">
      <w:pPr>
        <w:pStyle w:val="Listenabsatz"/>
        <w:numPr>
          <w:ilvl w:val="1"/>
          <w:numId w:val="25"/>
        </w:numPr>
        <w:rPr>
          <w:rFonts w:ascii="Century Gothic" w:hAnsi="Century Gothic"/>
          <w:highlight w:val="yellow"/>
        </w:rPr>
      </w:pPr>
      <w:r>
        <w:rPr>
          <w:rFonts w:ascii="Century Gothic" w:hAnsi="Century Gothic"/>
          <w:noProof/>
          <w:lang w:eastAsia="de-AT"/>
        </w:rPr>
        <w:pict>
          <v:shape id="_x0000_s1048" type="#_x0000_t202" style="position:absolute;left:0;text-align:left;margin-left:206.5pt;margin-top:2.2pt;width:129.6pt;height:24.4pt;z-index:251669504">
            <v:textbox>
              <w:txbxContent>
                <w:p w:rsidR="005758DF" w:rsidRDefault="005758DF" w:rsidP="005758DF">
                  <w:r w:rsidRPr="005758DF">
                    <w:rPr>
                      <w:highlight w:val="yellow"/>
                    </w:rPr>
                    <w:t>?????????</w:t>
                  </w:r>
                </w:p>
              </w:txbxContent>
            </v:textbox>
          </v:shape>
        </w:pict>
      </w:r>
      <w:r w:rsidR="005758DF" w:rsidRPr="00DB00DE">
        <w:rPr>
          <w:rFonts w:ascii="Century Gothic" w:hAnsi="Century Gothic"/>
          <w:highlight w:val="yellow"/>
        </w:rPr>
        <w:t>Web: 192.168.120.3</w:t>
      </w:r>
    </w:p>
    <w:p w:rsidR="005758DF" w:rsidRPr="00DB00DE" w:rsidRDefault="005758DF" w:rsidP="00B4474F">
      <w:pPr>
        <w:pStyle w:val="Listenabsatz"/>
        <w:numPr>
          <w:ilvl w:val="1"/>
          <w:numId w:val="25"/>
        </w:numPr>
        <w:rPr>
          <w:rFonts w:ascii="Century Gothic" w:hAnsi="Century Gothic"/>
          <w:highlight w:val="yellow"/>
        </w:rPr>
      </w:pPr>
      <w:r w:rsidRPr="00DB00DE">
        <w:rPr>
          <w:rFonts w:ascii="Century Gothic" w:hAnsi="Century Gothic"/>
          <w:highlight w:val="yellow"/>
        </w:rPr>
        <w:t>SQL: 192.168.120.4</w:t>
      </w:r>
    </w:p>
    <w:p w:rsidR="005758DF" w:rsidRPr="00DB00DE" w:rsidRDefault="00B4474F" w:rsidP="005758DF">
      <w:pPr>
        <w:pStyle w:val="Listenabsatz"/>
        <w:numPr>
          <w:ilvl w:val="0"/>
          <w:numId w:val="25"/>
        </w:numPr>
        <w:rPr>
          <w:rFonts w:ascii="Century Gothic" w:hAnsi="Century Gothic"/>
        </w:rPr>
      </w:pPr>
      <w:r w:rsidRPr="00DB00DE">
        <w:rPr>
          <w:rFonts w:ascii="Century Gothic" w:hAnsi="Century Gothic"/>
        </w:rPr>
        <w:t>Active Directory /DC1</w:t>
      </w:r>
    </w:p>
    <w:p w:rsidR="00B4474F" w:rsidRPr="00DB00DE" w:rsidRDefault="00B4474F" w:rsidP="00B4474F">
      <w:pPr>
        <w:pStyle w:val="Listenabsatz"/>
        <w:numPr>
          <w:ilvl w:val="1"/>
          <w:numId w:val="25"/>
        </w:numPr>
        <w:rPr>
          <w:rFonts w:ascii="Century Gothic" w:hAnsi="Century Gothic"/>
        </w:rPr>
      </w:pPr>
      <w:r w:rsidRPr="00DB00DE">
        <w:rPr>
          <w:rFonts w:ascii="Century Gothic" w:hAnsi="Century Gothic"/>
        </w:rPr>
        <w:t xml:space="preserve">Organisationseinheiten </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Server</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Clients</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Benutzerkonten</w:t>
      </w:r>
    </w:p>
    <w:p w:rsidR="00B4474F" w:rsidRPr="00DB00DE" w:rsidRDefault="00B4474F" w:rsidP="00B4474F">
      <w:pPr>
        <w:pStyle w:val="Listenabsatz"/>
        <w:numPr>
          <w:ilvl w:val="3"/>
          <w:numId w:val="25"/>
        </w:numPr>
        <w:rPr>
          <w:rFonts w:ascii="Century Gothic" w:hAnsi="Century Gothic"/>
        </w:rPr>
      </w:pPr>
      <w:r w:rsidRPr="00DB00DE">
        <w:rPr>
          <w:rFonts w:ascii="Century Gothic" w:hAnsi="Century Gothic"/>
        </w:rPr>
        <w:t>Admin</w:t>
      </w:r>
    </w:p>
    <w:p w:rsidR="00B4474F" w:rsidRPr="00DB00DE" w:rsidRDefault="00B4474F" w:rsidP="00B4474F">
      <w:pPr>
        <w:pStyle w:val="Listenabsatz"/>
        <w:numPr>
          <w:ilvl w:val="3"/>
          <w:numId w:val="25"/>
        </w:numPr>
        <w:rPr>
          <w:rFonts w:ascii="Century Gothic" w:hAnsi="Century Gothic"/>
        </w:rPr>
      </w:pPr>
      <w:r w:rsidRPr="00DB00DE">
        <w:rPr>
          <w:rFonts w:ascii="Century Gothic" w:hAnsi="Century Gothic"/>
        </w:rPr>
        <w:t>Nicht-Admin</w:t>
      </w:r>
    </w:p>
    <w:p w:rsidR="00CE3947" w:rsidRDefault="00CE3947" w:rsidP="00CE3947">
      <w:pPr>
        <w:pStyle w:val="ITFoxberschriftEbene2"/>
      </w:pPr>
      <w:bookmarkStart w:id="11" w:name="_Toc453737945"/>
      <w:bookmarkStart w:id="12" w:name="_Toc453738021"/>
      <w:bookmarkStart w:id="13" w:name="_Toc461027632"/>
      <w:r>
        <w:t>Serverstruktur</w:t>
      </w:r>
      <w:bookmarkEnd w:id="11"/>
      <w:bookmarkEnd w:id="12"/>
      <w:bookmarkEnd w:id="13"/>
    </w:p>
    <w:p w:rsidR="00F31B5D" w:rsidRDefault="00F31B5D" w:rsidP="00F31B5D">
      <w:pPr>
        <w:pStyle w:val="Listenabsatz"/>
        <w:numPr>
          <w:ilvl w:val="0"/>
          <w:numId w:val="7"/>
        </w:numPr>
        <w:rPr>
          <w:rFonts w:ascii="Century Gothic" w:hAnsi="Century Gothic"/>
        </w:rPr>
      </w:pPr>
      <w:r w:rsidRPr="00F31B5D">
        <w:rPr>
          <w:rFonts w:ascii="Century Gothic" w:hAnsi="Century Gothic"/>
        </w:rPr>
        <w:t>Server/Clients in Domain aufnehmen</w:t>
      </w:r>
    </w:p>
    <w:p w:rsidR="00F31B5D" w:rsidRDefault="00F31B5D" w:rsidP="00F31B5D">
      <w:pPr>
        <w:pStyle w:val="Listenabsatz"/>
        <w:numPr>
          <w:ilvl w:val="1"/>
          <w:numId w:val="7"/>
        </w:numPr>
        <w:rPr>
          <w:rFonts w:ascii="Century Gothic" w:hAnsi="Century Gothic"/>
        </w:rPr>
      </w:pPr>
      <w:r>
        <w:rPr>
          <w:rFonts w:ascii="Century Gothic" w:hAnsi="Century Gothic"/>
        </w:rPr>
        <w:t>Überprüfung, ob Server bereits aktiviert sind</w:t>
      </w:r>
    </w:p>
    <w:p w:rsidR="00F31B5D" w:rsidRDefault="00F31B5D" w:rsidP="00F31B5D">
      <w:pPr>
        <w:pStyle w:val="Listenabsatz"/>
        <w:numPr>
          <w:ilvl w:val="2"/>
          <w:numId w:val="7"/>
        </w:numPr>
        <w:rPr>
          <w:rFonts w:ascii="Century Gothic" w:hAnsi="Century Gothic"/>
        </w:rPr>
      </w:pPr>
      <w:r>
        <w:rPr>
          <w:rFonts w:ascii="Century Gothic" w:hAnsi="Century Gothic"/>
        </w:rPr>
        <w:t xml:space="preserve">Windows Update: Product Key ändern </w:t>
      </w:r>
    </w:p>
    <w:p w:rsidR="00F31B5D" w:rsidRDefault="00F31B5D" w:rsidP="00F31B5D">
      <w:pPr>
        <w:pStyle w:val="Listenabsatz"/>
        <w:numPr>
          <w:ilvl w:val="3"/>
          <w:numId w:val="7"/>
        </w:numPr>
        <w:rPr>
          <w:rFonts w:ascii="Century Gothic" w:hAnsi="Century Gothic"/>
        </w:rPr>
      </w:pPr>
      <w:r>
        <w:rPr>
          <w:rFonts w:ascii="Century Gothic" w:hAnsi="Century Gothic"/>
        </w:rPr>
        <w:t>Product Key: „7PJBC-63K3J</w:t>
      </w:r>
      <w:r w:rsidR="00333865">
        <w:rPr>
          <w:rFonts w:ascii="Century Gothic" w:hAnsi="Century Gothic"/>
        </w:rPr>
        <w:t>-</w:t>
      </w:r>
      <w:r>
        <w:rPr>
          <w:rFonts w:ascii="Century Gothic" w:hAnsi="Century Gothic"/>
        </w:rPr>
        <w:t>62TTK</w:t>
      </w:r>
      <w:r w:rsidR="00333865">
        <w:rPr>
          <w:rFonts w:ascii="Century Gothic" w:hAnsi="Century Gothic"/>
        </w:rPr>
        <w:t>-</w:t>
      </w:r>
      <w:r>
        <w:rPr>
          <w:rFonts w:ascii="Century Gothic" w:hAnsi="Century Gothic"/>
        </w:rPr>
        <w:t>XF46D</w:t>
      </w:r>
      <w:r w:rsidR="00333865">
        <w:rPr>
          <w:rFonts w:ascii="Century Gothic" w:hAnsi="Century Gothic"/>
        </w:rPr>
        <w:t>-</w:t>
      </w:r>
      <w:r>
        <w:rPr>
          <w:rFonts w:ascii="Century Gothic" w:hAnsi="Century Gothic"/>
        </w:rPr>
        <w:t>W3WMD“</w:t>
      </w:r>
    </w:p>
    <w:p w:rsidR="00F31B5D" w:rsidRDefault="00F31B5D" w:rsidP="00F31B5D">
      <w:pPr>
        <w:pStyle w:val="Listenabsatz"/>
        <w:numPr>
          <w:ilvl w:val="1"/>
          <w:numId w:val="7"/>
        </w:numPr>
        <w:rPr>
          <w:rFonts w:ascii="Century Gothic" w:hAnsi="Century Gothic"/>
        </w:rPr>
      </w:pPr>
      <w:r>
        <w:rPr>
          <w:rFonts w:ascii="Century Gothic" w:hAnsi="Century Gothic"/>
        </w:rPr>
        <w:t>Server in Domain aufnehmen</w:t>
      </w:r>
    </w:p>
    <w:p w:rsidR="00F31B5D" w:rsidRDefault="00F31B5D" w:rsidP="00F31B5D">
      <w:pPr>
        <w:pStyle w:val="Listenabsatz"/>
        <w:numPr>
          <w:ilvl w:val="2"/>
          <w:numId w:val="7"/>
        </w:numPr>
        <w:rPr>
          <w:rFonts w:ascii="Century Gothic" w:hAnsi="Century Gothic"/>
        </w:rPr>
      </w:pPr>
      <w:r>
        <w:rPr>
          <w:rFonts w:ascii="Century Gothic" w:hAnsi="Century Gothic"/>
        </w:rPr>
        <w:t>Unter System – Einstellungen ändern – Systemkonfiguration</w:t>
      </w:r>
    </w:p>
    <w:p w:rsidR="00F31B5D" w:rsidRDefault="00F31B5D" w:rsidP="00F31B5D">
      <w:pPr>
        <w:pStyle w:val="Listenabsatz"/>
        <w:numPr>
          <w:ilvl w:val="2"/>
          <w:numId w:val="7"/>
        </w:numPr>
        <w:rPr>
          <w:rFonts w:ascii="Century Gothic" w:hAnsi="Century Gothic"/>
        </w:rPr>
      </w:pPr>
      <w:r>
        <w:rPr>
          <w:rFonts w:ascii="Century Gothic" w:hAnsi="Century Gothic"/>
        </w:rPr>
        <w:t>In die Domäne wird „itfox.loc“ eingetragen, durch die Windows-Sicherheit muss man sich als Administrator anmelden</w:t>
      </w:r>
    </w:p>
    <w:p w:rsidR="00732650" w:rsidRDefault="00732650" w:rsidP="00732650">
      <w:pPr>
        <w:pStyle w:val="Listenabsatz"/>
        <w:ind w:left="1077"/>
        <w:rPr>
          <w:rFonts w:ascii="Century Gothic" w:hAnsi="Century Gothic"/>
        </w:rPr>
      </w:pPr>
    </w:p>
    <w:p w:rsidR="00F31B5D" w:rsidRDefault="00F31B5D" w:rsidP="00732650">
      <w:pPr>
        <w:pStyle w:val="Listenabsatz"/>
        <w:numPr>
          <w:ilvl w:val="0"/>
          <w:numId w:val="17"/>
        </w:numPr>
        <w:rPr>
          <w:rFonts w:ascii="Century Gothic" w:hAnsi="Century Gothic"/>
        </w:rPr>
      </w:pPr>
      <w:r>
        <w:rPr>
          <w:rFonts w:ascii="Century Gothic" w:hAnsi="Century Gothic"/>
        </w:rPr>
        <w:t>Clients in Domäne hinzufügen</w:t>
      </w:r>
    </w:p>
    <w:p w:rsidR="00F31B5D" w:rsidRDefault="00F31B5D" w:rsidP="00F31B5D">
      <w:pPr>
        <w:pStyle w:val="Listenabsatz"/>
        <w:numPr>
          <w:ilvl w:val="2"/>
          <w:numId w:val="7"/>
        </w:numPr>
        <w:rPr>
          <w:rFonts w:ascii="Century Gothic" w:hAnsi="Century Gothic"/>
        </w:rPr>
      </w:pPr>
      <w:r>
        <w:rPr>
          <w:rFonts w:ascii="Century Gothic" w:hAnsi="Century Gothic"/>
        </w:rPr>
        <w:t>Zuweisung eines DNS-Servers</w:t>
      </w:r>
    </w:p>
    <w:p w:rsidR="00F31B5D" w:rsidRDefault="00F31B5D" w:rsidP="00F31B5D">
      <w:pPr>
        <w:pStyle w:val="Listenabsatz"/>
        <w:numPr>
          <w:ilvl w:val="2"/>
          <w:numId w:val="7"/>
        </w:numPr>
        <w:rPr>
          <w:rFonts w:ascii="Century Gothic" w:hAnsi="Century Gothic"/>
        </w:rPr>
      </w:pPr>
      <w:r>
        <w:rPr>
          <w:rFonts w:ascii="Century Gothic" w:hAnsi="Century Gothic"/>
        </w:rPr>
        <w:t>Prüfen, ob die Domäne gefunden wird (mittels ping – ping itfox.loc)SCREENSHOT</w:t>
      </w:r>
    </w:p>
    <w:p w:rsidR="00F31B5D" w:rsidRDefault="00F31B5D" w:rsidP="00F31B5D">
      <w:pPr>
        <w:pStyle w:val="Listenabsatz"/>
        <w:numPr>
          <w:ilvl w:val="2"/>
          <w:numId w:val="7"/>
        </w:numPr>
        <w:rPr>
          <w:rFonts w:ascii="Century Gothic" w:hAnsi="Century Gothic"/>
        </w:rPr>
      </w:pPr>
      <w:r>
        <w:rPr>
          <w:rFonts w:ascii="Century Gothic" w:hAnsi="Century Gothic"/>
        </w:rPr>
        <w:t>Zur Domäne hinzufügen unter System – Einstellungen ändern</w:t>
      </w:r>
    </w:p>
    <w:p w:rsidR="00F31B5D" w:rsidRDefault="00F31B5D" w:rsidP="00732650">
      <w:pPr>
        <w:pStyle w:val="Listenabsatz"/>
        <w:numPr>
          <w:ilvl w:val="2"/>
          <w:numId w:val="7"/>
        </w:numPr>
        <w:rPr>
          <w:rFonts w:ascii="Century Gothic" w:hAnsi="Century Gothic"/>
        </w:rPr>
      </w:pPr>
      <w:r>
        <w:rPr>
          <w:rFonts w:ascii="Century Gothic" w:hAnsi="Century Gothic"/>
        </w:rPr>
        <w:t>Bei Domäne wird „itfox.loc“ eingetragen</w:t>
      </w:r>
    </w:p>
    <w:p w:rsidR="00732650" w:rsidRDefault="00732650" w:rsidP="00732650">
      <w:pPr>
        <w:pStyle w:val="Listenabsatz"/>
        <w:ind w:left="3237"/>
        <w:rPr>
          <w:rFonts w:ascii="Century Gothic" w:hAnsi="Century Gothic"/>
        </w:rPr>
      </w:pPr>
      <w:r w:rsidRPr="00732650">
        <w:rPr>
          <w:rFonts w:ascii="Century Gothic" w:hAnsi="Century Gothic"/>
          <w:noProof/>
          <w:lang w:eastAsia="de-AT"/>
        </w:rPr>
        <w:lastRenderedPageBreak/>
        <w:drawing>
          <wp:inline distT="0" distB="0" distL="0" distR="0" wp14:anchorId="5CA936DB" wp14:editId="62AA4EB7">
            <wp:extent cx="2324652" cy="2679590"/>
            <wp:effectExtent l="19050" t="0" r="0" b="0"/>
            <wp:docPr id="29" name="Bild 4" descr="C:\Users\Bojan.Markovic\Desktop\Protokoll_08.06.2016Domäne\Domain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jan.Markovic\Desktop\Protokoll_08.06.2016Domäne\DomainJoin.jpg"/>
                    <pic:cNvPicPr>
                      <a:picLocks noChangeAspect="1" noChangeArrowheads="1"/>
                    </pic:cNvPicPr>
                  </pic:nvPicPr>
                  <pic:blipFill>
                    <a:blip r:embed="rId11" cstate="print"/>
                    <a:srcRect l="1878" r="57767" b="37920"/>
                    <a:stretch>
                      <a:fillRect/>
                    </a:stretch>
                  </pic:blipFill>
                  <pic:spPr bwMode="auto">
                    <a:xfrm>
                      <a:off x="0" y="0"/>
                      <a:ext cx="2324652" cy="2679590"/>
                    </a:xfrm>
                    <a:prstGeom prst="rect">
                      <a:avLst/>
                    </a:prstGeom>
                    <a:noFill/>
                    <a:ln w="9525">
                      <a:noFill/>
                      <a:miter lim="800000"/>
                      <a:headEnd/>
                      <a:tailEnd/>
                    </a:ln>
                  </pic:spPr>
                </pic:pic>
              </a:graphicData>
            </a:graphic>
          </wp:inline>
        </w:drawing>
      </w:r>
    </w:p>
    <w:p w:rsidR="00732650" w:rsidRDefault="00732650">
      <w:pPr>
        <w:rPr>
          <w:rFonts w:ascii="Century Gothic" w:hAnsi="Century Gothic"/>
        </w:rPr>
      </w:pPr>
    </w:p>
    <w:p w:rsidR="00F31B5D" w:rsidRPr="00F31B5D" w:rsidRDefault="00F31B5D" w:rsidP="00F31B5D">
      <w:pPr>
        <w:rPr>
          <w:rFonts w:ascii="Century Gothic" w:hAnsi="Century Gothic"/>
        </w:rPr>
      </w:pPr>
    </w:p>
    <w:p w:rsidR="00F31B5D" w:rsidRDefault="00F31B5D" w:rsidP="00F31B5D">
      <w:pPr>
        <w:pStyle w:val="Listenabsatz"/>
        <w:numPr>
          <w:ilvl w:val="0"/>
          <w:numId w:val="7"/>
        </w:numPr>
        <w:rPr>
          <w:rFonts w:ascii="Century Gothic" w:hAnsi="Century Gothic"/>
        </w:rPr>
      </w:pPr>
      <w:r>
        <w:rPr>
          <w:rFonts w:ascii="Century Gothic" w:hAnsi="Century Gothic"/>
        </w:rPr>
        <w:t>Remotedesktop aktivieren</w:t>
      </w:r>
    </w:p>
    <w:p w:rsidR="00F31B5D" w:rsidRDefault="00F31B5D" w:rsidP="00F31B5D">
      <w:pPr>
        <w:pStyle w:val="Listenabsatz"/>
        <w:numPr>
          <w:ilvl w:val="1"/>
          <w:numId w:val="7"/>
        </w:numPr>
        <w:rPr>
          <w:rFonts w:ascii="Century Gothic" w:hAnsi="Century Gothic"/>
        </w:rPr>
      </w:pPr>
      <w:r>
        <w:rPr>
          <w:rFonts w:ascii="Century Gothic" w:hAnsi="Century Gothic"/>
        </w:rPr>
        <w:t>Unter Systemsteuerung – RemoteApp/Desktopverbindung einrichten</w:t>
      </w:r>
    </w:p>
    <w:p w:rsidR="00732650" w:rsidRPr="00732650" w:rsidRDefault="00F31B5D" w:rsidP="00732650">
      <w:pPr>
        <w:pStyle w:val="Listenabsatz"/>
        <w:numPr>
          <w:ilvl w:val="2"/>
          <w:numId w:val="7"/>
        </w:numPr>
        <w:ind w:left="2157"/>
        <w:rPr>
          <w:rFonts w:ascii="Century Gothic" w:hAnsi="Century Gothic"/>
        </w:rPr>
      </w:pPr>
      <w:r w:rsidRPr="00732650">
        <w:rPr>
          <w:rFonts w:ascii="Century Gothic" w:hAnsi="Century Gothic"/>
        </w:rPr>
        <w:t>Unter Server-Manager: Remoteverwaltung für Server konfigurieren – die höchste Sicherheit wählen</w:t>
      </w:r>
      <w:r w:rsidR="00732650">
        <w:rPr>
          <w:rFonts w:ascii="Century Gothic" w:hAnsi="Century Gothic"/>
        </w:rPr>
        <w:t>.</w:t>
      </w:r>
      <w:r w:rsidR="00732650" w:rsidRPr="00732650">
        <w:rPr>
          <w:noProof/>
          <w:lang w:eastAsia="de-AT"/>
        </w:rPr>
        <w:drawing>
          <wp:inline distT="0" distB="0" distL="0" distR="0" wp14:anchorId="3A9AB68C" wp14:editId="5C59DA32">
            <wp:extent cx="2323410" cy="2584174"/>
            <wp:effectExtent l="19050" t="0" r="690" b="0"/>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2" cstate="print"/>
                    <a:srcRect l="6304" t="8656" r="53351" b="31492"/>
                    <a:stretch>
                      <a:fillRect/>
                    </a:stretch>
                  </pic:blipFill>
                  <pic:spPr bwMode="auto">
                    <a:xfrm>
                      <a:off x="0" y="0"/>
                      <a:ext cx="2323410" cy="2584174"/>
                    </a:xfrm>
                    <a:prstGeom prst="rect">
                      <a:avLst/>
                    </a:prstGeom>
                    <a:noFill/>
                    <a:ln w="9525">
                      <a:noFill/>
                      <a:miter lim="800000"/>
                      <a:headEnd/>
                      <a:tailEnd/>
                    </a:ln>
                  </pic:spPr>
                </pic:pic>
              </a:graphicData>
            </a:graphic>
          </wp:inline>
        </w:drawing>
      </w:r>
    </w:p>
    <w:p w:rsidR="00F31B5D" w:rsidRDefault="00F31B5D" w:rsidP="00F31B5D">
      <w:pPr>
        <w:pStyle w:val="Listenabsatz"/>
        <w:ind w:left="1797"/>
        <w:rPr>
          <w:rFonts w:ascii="Century Gothic" w:hAnsi="Century Gothic"/>
        </w:rPr>
      </w:pP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Remotedesktopverbindung</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IP für Domäne eintragen : Bei DC1 = 192.168.120.1 – als Administrator anmelden</w:t>
      </w:r>
    </w:p>
    <w:p w:rsidR="00F31B5D" w:rsidRPr="00732650" w:rsidRDefault="00732650"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Remotedesktoptools unter Windo</w:t>
      </w:r>
      <w:r w:rsidR="00F31B5D" w:rsidRPr="00732650">
        <w:rPr>
          <w:rFonts w:ascii="Century Gothic" w:hAnsi="Century Gothic"/>
          <w:sz w:val="24"/>
          <w:szCs w:val="24"/>
        </w:rPr>
        <w:t>ws 8.1</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Als Administrator von itfox.loc anmelden</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Itfox.loc/Administrator</w:t>
      </w:r>
    </w:p>
    <w:p w:rsidR="00F31B5D" w:rsidRPr="00732650" w:rsidRDefault="00E04D4A" w:rsidP="00F31B5D">
      <w:pPr>
        <w:pStyle w:val="Listenabsatz"/>
        <w:numPr>
          <w:ilvl w:val="3"/>
          <w:numId w:val="7"/>
        </w:numPr>
        <w:rPr>
          <w:rFonts w:ascii="Century Gothic" w:hAnsi="Century Gothic"/>
          <w:sz w:val="24"/>
          <w:szCs w:val="24"/>
        </w:rPr>
      </w:pPr>
      <w:hyperlink r:id="rId13" w:history="1">
        <w:r w:rsidR="00732650" w:rsidRPr="00732650">
          <w:rPr>
            <w:rStyle w:val="Hyperlink"/>
            <w:rFonts w:ascii="Century Gothic" w:hAnsi="Century Gothic"/>
            <w:sz w:val="24"/>
            <w:szCs w:val="24"/>
          </w:rPr>
          <w:t>Administrator@itfox.loc</w:t>
        </w:r>
      </w:hyperlink>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F31B5D" w:rsidRPr="00732650" w:rsidRDefault="00F31B5D" w:rsidP="00732650">
      <w:pPr>
        <w:pStyle w:val="Listenabsatz"/>
        <w:numPr>
          <w:ilvl w:val="0"/>
          <w:numId w:val="7"/>
        </w:numPr>
        <w:rPr>
          <w:rFonts w:ascii="Century Gothic" w:hAnsi="Century Gothic"/>
          <w:sz w:val="24"/>
          <w:szCs w:val="24"/>
        </w:rPr>
      </w:pPr>
      <w:r w:rsidRPr="00732650">
        <w:rPr>
          <w:rFonts w:ascii="Century Gothic" w:hAnsi="Century Gothic"/>
          <w:sz w:val="24"/>
          <w:szCs w:val="24"/>
        </w:rPr>
        <w:t>Benutzerkonten anlegen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Erstellung von 2 Gruppen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 xml:space="preserve">AdminUser </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NichtAdminUser</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Struktur der Anmeldung:</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NichtAdminUser:  die ersten 3 Buchstaben vom Nachnamen und die ersten 3 Buchstaben vom Vornamen. (Bsp.: GroSte für Groinig Stefan)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AdminUser: die ersten 3 Buchstaben vom Nachnamen und die ersten 3 Buchstaben vom Vornamen und „-ad“ angehäng</w:t>
      </w:r>
      <w:r w:rsidR="00EE3461">
        <w:rPr>
          <w:rFonts w:ascii="Century Gothic" w:hAnsi="Century Gothic"/>
          <w:sz w:val="24"/>
          <w:szCs w:val="24"/>
        </w:rPr>
        <w:t>t. (Bsp.: StigClau-ad für Stigl</w:t>
      </w:r>
      <w:r w:rsidRPr="00732650">
        <w:rPr>
          <w:rFonts w:ascii="Century Gothic" w:hAnsi="Century Gothic"/>
          <w:sz w:val="24"/>
          <w:szCs w:val="24"/>
        </w:rPr>
        <w:t>mayr Claudia)</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SCREENSHOT der aktuellen Benutzer</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Mitgliedergruppen: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Admins sind Mitglieder der Gruppe Domänen/Admins und Domänenbenutzer. Ein AdminUser kann lesen und ändern.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Ein NichtAdminUser</w:t>
      </w:r>
      <w:r w:rsidR="00950E83">
        <w:rPr>
          <w:rFonts w:ascii="Century Gothic" w:hAnsi="Century Gothic"/>
          <w:sz w:val="24"/>
          <w:szCs w:val="24"/>
        </w:rPr>
        <w:t xml:space="preserve"> kann lesen, aber nichts ändern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 xml:space="preserve">Struktur im AD </w:t>
      </w:r>
    </w:p>
    <w:p w:rsidR="00F31B5D" w:rsidRPr="00732650" w:rsidRDefault="00F31B5D" w:rsidP="00732650">
      <w:pPr>
        <w:pStyle w:val="Listenabsatz"/>
        <w:numPr>
          <w:ilvl w:val="0"/>
          <w:numId w:val="7"/>
        </w:numPr>
        <w:rPr>
          <w:rFonts w:ascii="Century Gothic" w:hAnsi="Century Gothic"/>
          <w:sz w:val="24"/>
          <w:szCs w:val="24"/>
        </w:rPr>
      </w:pPr>
      <w:r w:rsidRPr="00732650">
        <w:rPr>
          <w:rFonts w:ascii="Century Gothic" w:hAnsi="Century Gothic"/>
          <w:sz w:val="24"/>
          <w:szCs w:val="24"/>
        </w:rPr>
        <w:t>SCREENSHOT der Organisationseinheiten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Erstellung neuer Organisationseinheiten</w:t>
      </w:r>
    </w:p>
    <w:p w:rsidR="00732650" w:rsidRPr="00732650" w:rsidRDefault="00732650"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Trennung Server/Client- zwecks anderer Richtlinien</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Server : SQL, WEB</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Domain Controller: DC1, DC2</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Clients: alle aktuellen Clients</w:t>
      </w:r>
    </w:p>
    <w:p w:rsidR="00314713" w:rsidRDefault="00314713" w:rsidP="00314713">
      <w:pPr>
        <w:ind w:left="717"/>
        <w:rPr>
          <w:rFonts w:ascii="Century Gothic" w:hAnsi="Century Gothic"/>
        </w:rPr>
      </w:pPr>
    </w:p>
    <w:p w:rsidR="00EE3461" w:rsidRPr="00EE3461" w:rsidRDefault="00831ECB" w:rsidP="00EE3461">
      <w:pPr>
        <w:pStyle w:val="ITFoxberschriftEbene2"/>
      </w:pPr>
      <w:bookmarkStart w:id="14" w:name="_Toc461027633"/>
      <w:r>
        <w:t>Aufstufung</w:t>
      </w:r>
      <w:r w:rsidR="00314713" w:rsidRPr="00314713">
        <w:t xml:space="preserve"> des DomänenControllers</w:t>
      </w:r>
      <w:bookmarkEnd w:id="14"/>
    </w:p>
    <w:p w:rsidR="00732650" w:rsidRDefault="00732650" w:rsidP="00732650">
      <w:pPr>
        <w:pStyle w:val="Listenabsatz"/>
      </w:pPr>
    </w:p>
    <w:p w:rsidR="00732650" w:rsidRDefault="00732650" w:rsidP="00732650">
      <w:r>
        <w:rPr>
          <w:noProof/>
          <w:lang w:eastAsia="de-AT"/>
        </w:rPr>
        <w:lastRenderedPageBreak/>
        <w:drawing>
          <wp:inline distT="0" distB="0" distL="0" distR="0" wp14:anchorId="7E1498FC" wp14:editId="773E002B">
            <wp:extent cx="2846567" cy="3037399"/>
            <wp:effectExtent l="19050" t="0" r="0" b="0"/>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4" cstate="print"/>
                    <a:srcRect l="1325" t="2026" r="49268" b="27624"/>
                    <a:stretch>
                      <a:fillRect/>
                    </a:stretch>
                  </pic:blipFill>
                  <pic:spPr bwMode="auto">
                    <a:xfrm>
                      <a:off x="0" y="0"/>
                      <a:ext cx="2846567" cy="3037399"/>
                    </a:xfrm>
                    <a:prstGeom prst="rect">
                      <a:avLst/>
                    </a:prstGeom>
                    <a:noFill/>
                    <a:ln w="9525">
                      <a:noFill/>
                      <a:miter lim="800000"/>
                      <a:headEnd/>
                      <a:tailEnd/>
                    </a:ln>
                  </pic:spPr>
                </pic:pic>
              </a:graphicData>
            </a:graphic>
          </wp:inline>
        </w:drawing>
      </w:r>
      <w:r w:rsidRPr="00732650">
        <w:rPr>
          <w:noProof/>
          <w:lang w:eastAsia="de-AT"/>
        </w:rPr>
        <w:drawing>
          <wp:inline distT="0" distB="0" distL="0" distR="0" wp14:anchorId="20995ECB" wp14:editId="36D65E40">
            <wp:extent cx="2830664" cy="3029447"/>
            <wp:effectExtent l="19050" t="0" r="7786" b="0"/>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5" cstate="print"/>
                    <a:srcRect l="1465" t="2210" r="49349" b="27698"/>
                    <a:stretch>
                      <a:fillRect/>
                    </a:stretch>
                  </pic:blipFill>
                  <pic:spPr bwMode="auto">
                    <a:xfrm>
                      <a:off x="0" y="0"/>
                      <a:ext cx="2830664" cy="3029447"/>
                    </a:xfrm>
                    <a:prstGeom prst="rect">
                      <a:avLst/>
                    </a:prstGeom>
                    <a:noFill/>
                    <a:ln w="9525">
                      <a:noFill/>
                      <a:miter lim="800000"/>
                      <a:headEnd/>
                      <a:tailEnd/>
                    </a:ln>
                  </pic:spPr>
                </pic:pic>
              </a:graphicData>
            </a:graphic>
          </wp:inline>
        </w:drawing>
      </w:r>
      <w:r>
        <w:br/>
      </w:r>
    </w:p>
    <w:p w:rsidR="00732650" w:rsidRDefault="00732650" w:rsidP="00732650">
      <w:pPr>
        <w:pStyle w:val="Listenabsatz"/>
        <w:ind w:left="1080"/>
      </w:pP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Installation der Rolle „Active-Directory-Domänendienste“</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Neue Domäne in neuer Gesamtstruktur erstellen</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Domäne: itfox.loc</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Aktuelle Anmeldeinformationen: ITFOX\Administrator</w:t>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lastRenderedPageBreak/>
        <w:t>Als Standort wird „Default-First-Site-Name“ ausgewählt</w:t>
      </w:r>
      <w:r w:rsidRPr="00732650">
        <w:rPr>
          <w:rFonts w:ascii="Century Gothic" w:hAnsi="Century Gothic"/>
          <w:noProof/>
          <w:sz w:val="24"/>
          <w:szCs w:val="24"/>
          <w:lang w:eastAsia="de-AT"/>
        </w:rPr>
        <w:drawing>
          <wp:anchor distT="0" distB="0" distL="114300" distR="114300" simplePos="0" relativeHeight="251666432" behindDoc="1" locked="0" layoutInCell="1" allowOverlap="1" wp14:anchorId="58EA822F" wp14:editId="3791231C">
            <wp:simplePos x="0" y="0"/>
            <wp:positionH relativeFrom="column">
              <wp:posOffset>478790</wp:posOffset>
            </wp:positionH>
            <wp:positionV relativeFrom="paragraph">
              <wp:posOffset>3354070</wp:posOffset>
            </wp:positionV>
            <wp:extent cx="2573020" cy="2726690"/>
            <wp:effectExtent l="19050" t="0" r="0" b="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6" cstate="print"/>
                    <a:srcRect l="1603" t="2210" r="49211" b="29803"/>
                    <a:stretch>
                      <a:fillRect/>
                    </a:stretch>
                  </pic:blipFill>
                  <pic:spPr bwMode="auto">
                    <a:xfrm>
                      <a:off x="0" y="0"/>
                      <a:ext cx="2573020" cy="2726690"/>
                    </a:xfrm>
                    <a:prstGeom prst="rect">
                      <a:avLst/>
                    </a:prstGeom>
                    <a:noFill/>
                    <a:ln w="9525">
                      <a:noFill/>
                      <a:miter lim="800000"/>
                      <a:headEnd/>
                      <a:tailEnd/>
                    </a:ln>
                  </pic:spPr>
                </pic:pic>
              </a:graphicData>
            </a:graphic>
          </wp:anchor>
        </w:drawing>
      </w:r>
      <w:r w:rsidRPr="00732650">
        <w:rPr>
          <w:rFonts w:ascii="Century Gothic" w:hAnsi="Century Gothic"/>
          <w:noProof/>
          <w:sz w:val="24"/>
          <w:szCs w:val="24"/>
          <w:lang w:eastAsia="de-AT"/>
        </w:rPr>
        <w:drawing>
          <wp:anchor distT="0" distB="0" distL="114300" distR="114300" simplePos="0" relativeHeight="251667456" behindDoc="1" locked="0" layoutInCell="1" allowOverlap="1" wp14:anchorId="55FCC170" wp14:editId="5C95BE7A">
            <wp:simplePos x="0" y="0"/>
            <wp:positionH relativeFrom="column">
              <wp:posOffset>478928</wp:posOffset>
            </wp:positionH>
            <wp:positionV relativeFrom="paragraph">
              <wp:posOffset>-1298</wp:posOffset>
            </wp:positionV>
            <wp:extent cx="3129667" cy="2536466"/>
            <wp:effectExtent l="19050" t="0" r="0" b="0"/>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a:blip r:embed="rId17" cstate="print"/>
                    <a:srcRect l="1601" t="1808" r="29533" b="27623"/>
                    <a:stretch>
                      <a:fillRect/>
                    </a:stretch>
                  </pic:blipFill>
                  <pic:spPr bwMode="auto">
                    <a:xfrm>
                      <a:off x="0" y="0"/>
                      <a:ext cx="3129667" cy="2536466"/>
                    </a:xfrm>
                    <a:prstGeom prst="rect">
                      <a:avLst/>
                    </a:prstGeom>
                    <a:noFill/>
                    <a:ln w="9525">
                      <a:noFill/>
                      <a:miter lim="800000"/>
                      <a:headEnd/>
                      <a:tailEnd/>
                    </a:ln>
                  </pic:spPr>
                </pic:pic>
              </a:graphicData>
            </a:graphic>
          </wp:anchor>
        </w:drawing>
      </w:r>
    </w:p>
    <w:p w:rsidR="00732650" w:rsidRPr="00732650" w:rsidRDefault="00732650" w:rsidP="00732650">
      <w:pPr>
        <w:pStyle w:val="Listenabsatz"/>
        <w:numPr>
          <w:ilvl w:val="0"/>
          <w:numId w:val="15"/>
        </w:numPr>
        <w:rPr>
          <w:rFonts w:ascii="Century Gothic" w:hAnsi="Century Gothic"/>
          <w:sz w:val="24"/>
          <w:szCs w:val="24"/>
        </w:rPr>
      </w:pPr>
      <w:r w:rsidRPr="00732650">
        <w:rPr>
          <w:rFonts w:ascii="Century Gothic" w:hAnsi="Century Gothic"/>
          <w:sz w:val="24"/>
          <w:szCs w:val="24"/>
        </w:rPr>
        <w:t>Der Domänencontroller DC1 wird auch als DNS-Server und als Globaler Katalog definiert.</w:t>
      </w:r>
    </w:p>
    <w:p w:rsidR="00732650" w:rsidRDefault="00732650" w:rsidP="00732650">
      <w:pPr>
        <w:pStyle w:val="Listenabsatz"/>
      </w:pPr>
      <w:r w:rsidRPr="00732650">
        <w:rPr>
          <w:b/>
          <w:u w:val="single"/>
        </w:rPr>
        <w:br/>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Die Speicherorte sind vorgegeben, hier wird nichts geändert</w:t>
      </w:r>
    </w:p>
    <w:p w:rsid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DC2 hochstufen:  Festlegen eines Computernamens und Mitgliedschaft einer Domäne</w:t>
      </w:r>
    </w:p>
    <w:p w:rsidR="00B624DE" w:rsidRDefault="00B624DE" w:rsidP="00B624DE">
      <w:pPr>
        <w:pStyle w:val="Listenabsatz"/>
        <w:ind w:left="1068"/>
        <w:rPr>
          <w:rFonts w:ascii="Century Gothic" w:hAnsi="Century Gothic"/>
          <w:sz w:val="24"/>
          <w:szCs w:val="24"/>
        </w:rPr>
      </w:pPr>
    </w:p>
    <w:p w:rsidR="00B624DE" w:rsidRDefault="00B624DE" w:rsidP="00B624DE">
      <w:pPr>
        <w:pStyle w:val="Listenabsatz"/>
        <w:ind w:left="1068"/>
        <w:rPr>
          <w:rFonts w:ascii="Century Gothic" w:hAnsi="Century Gothic"/>
          <w:sz w:val="24"/>
          <w:szCs w:val="24"/>
        </w:rPr>
      </w:pPr>
    </w:p>
    <w:p w:rsidR="00B624DE" w:rsidRPr="00B624DE" w:rsidRDefault="00B624DE" w:rsidP="00B624DE">
      <w:pPr>
        <w:pStyle w:val="Listenabsatz"/>
        <w:rPr>
          <w:rFonts w:ascii="Century Gothic" w:hAnsi="Century Gothic"/>
          <w:sz w:val="24"/>
          <w:szCs w:val="24"/>
        </w:rPr>
      </w:pPr>
    </w:p>
    <w:p w:rsidR="00732650" w:rsidRPr="00732650" w:rsidRDefault="00732650" w:rsidP="00831ECB">
      <w:pPr>
        <w:pStyle w:val="ITFoxberschriftEbene2"/>
        <w:numPr>
          <w:ilvl w:val="0"/>
          <w:numId w:val="0"/>
        </w:numPr>
        <w:ind w:left="357" w:firstLine="3"/>
      </w:pPr>
    </w:p>
    <w:p w:rsidR="00333865" w:rsidRPr="00333865" w:rsidRDefault="00333865" w:rsidP="00333865"/>
    <w:p w:rsidR="00EE3461" w:rsidRDefault="00EE3461" w:rsidP="00EE3461">
      <w:pPr>
        <w:pStyle w:val="ITFoxberschriftEbene2"/>
        <w:numPr>
          <w:ilvl w:val="0"/>
          <w:numId w:val="0"/>
        </w:numPr>
      </w:pPr>
    </w:p>
    <w:p w:rsidR="00EE3461" w:rsidRPr="00EE3461" w:rsidRDefault="00EE3461" w:rsidP="00EE3461">
      <w:pPr>
        <w:pStyle w:val="ITFoxberschriftEbene2"/>
      </w:pPr>
      <w:bookmarkStart w:id="15" w:name="_Toc461027634"/>
      <w:r>
        <w:lastRenderedPageBreak/>
        <w:t>DHCP Server aufsetzen</w:t>
      </w:r>
      <w:bookmarkEnd w:id="15"/>
    </w:p>
    <w:p w:rsidR="00B624DE" w:rsidRDefault="00B624DE" w:rsidP="00B624DE">
      <w:r>
        <w:t>Dokumentation zu der Konfiguration unseres DHCP-Servers</w:t>
      </w:r>
    </w:p>
    <w:p w:rsidR="00B624DE" w:rsidRDefault="00B624DE" w:rsidP="00B624DE">
      <w:pPr>
        <w:rPr>
          <w:noProof/>
          <w:lang w:eastAsia="de-AT"/>
        </w:rPr>
      </w:pPr>
      <w:r>
        <w:t> </w:t>
      </w:r>
      <w:r w:rsidRPr="00B624DE">
        <w:t xml:space="preserve"> </w:t>
      </w:r>
    </w:p>
    <w:p w:rsidR="00B624DE" w:rsidRDefault="00B624DE" w:rsidP="00B624DE">
      <w:r>
        <w:rPr>
          <w:noProof/>
          <w:lang w:eastAsia="de-AT"/>
        </w:rPr>
        <w:drawing>
          <wp:inline distT="0" distB="0" distL="0" distR="0" wp14:anchorId="77B93186" wp14:editId="16ADCE67">
            <wp:extent cx="4108644" cy="3538331"/>
            <wp:effectExtent l="19050" t="0" r="6156" b="0"/>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28607" b="16451"/>
                    <a:stretch>
                      <a:fillRect/>
                    </a:stretch>
                  </pic:blipFill>
                  <pic:spPr bwMode="auto">
                    <a:xfrm>
                      <a:off x="0" y="0"/>
                      <a:ext cx="4108644" cy="3538331"/>
                    </a:xfrm>
                    <a:prstGeom prst="rect">
                      <a:avLst/>
                    </a:prstGeom>
                    <a:noFill/>
                    <a:ln w="9525">
                      <a:noFill/>
                      <a:miter lim="800000"/>
                      <a:headEnd/>
                      <a:tailEnd/>
                    </a:ln>
                  </pic:spPr>
                </pic:pic>
              </a:graphicData>
            </a:graphic>
          </wp:inline>
        </w:drawing>
      </w:r>
    </w:p>
    <w:p w:rsidR="00B624DE" w:rsidRDefault="00B624DE" w:rsidP="00B624DE">
      <w:r>
        <w:t xml:space="preserve"> </w:t>
      </w:r>
    </w:p>
    <w:p w:rsidR="00B624DE" w:rsidRDefault="00B624DE" w:rsidP="00B624DE">
      <w:pPr>
        <w:pStyle w:val="Listenabsatz"/>
        <w:numPr>
          <w:ilvl w:val="0"/>
          <w:numId w:val="23"/>
        </w:numPr>
      </w:pPr>
      <w:r>
        <w:t>Vergabe der Rolle „DHCP-Server“ unter dem Assistenten „Rollen hinzufügen“</w:t>
      </w:r>
    </w:p>
    <w:p w:rsidR="00B624DE" w:rsidRDefault="00B624DE" w:rsidP="00B624DE">
      <w:pPr>
        <w:pStyle w:val="Listenabsatz"/>
        <w:numPr>
          <w:ilvl w:val="0"/>
          <w:numId w:val="23"/>
        </w:numPr>
      </w:pPr>
      <w:r>
        <w:t xml:space="preserve">Als statische IP-Adresse </w:t>
      </w:r>
      <w:r w:rsidR="00EE3461">
        <w:t>wurde</w:t>
      </w:r>
      <w:r>
        <w:t xml:space="preserve"> folgende Adresse </w:t>
      </w:r>
      <w:r w:rsidR="00EE3461">
        <w:t>definiert</w:t>
      </w:r>
      <w:r>
        <w:t>:</w:t>
      </w:r>
      <w:r w:rsidRPr="00B624DE">
        <w:t xml:space="preserve"> </w:t>
      </w:r>
      <w:r>
        <w:t>192.168.120.2 /DC1 (Domänencontroller).</w:t>
      </w:r>
    </w:p>
    <w:p w:rsidR="00B624DE" w:rsidRDefault="00B624DE" w:rsidP="00B624DE">
      <w:pPr>
        <w:pStyle w:val="Listenabsatz"/>
        <w:numPr>
          <w:ilvl w:val="0"/>
          <w:numId w:val="23"/>
        </w:numPr>
      </w:pPr>
      <w:r>
        <w:t>Als Netzwerkverbindung wird die IP-Adresse 192.168.120.2 vom Typ IPv4 genommen</w:t>
      </w:r>
    </w:p>
    <w:p w:rsidR="00B624DE" w:rsidRDefault="00B624DE" w:rsidP="00B624DE">
      <w:r>
        <w:t> </w:t>
      </w:r>
    </w:p>
    <w:p w:rsidR="00B624DE" w:rsidRDefault="00B624DE" w:rsidP="00B624DE">
      <w:r>
        <w:lastRenderedPageBreak/>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EE3461" w:rsidP="00B624DE">
      <w:pPr>
        <w:pStyle w:val="Listenabsatz"/>
        <w:numPr>
          <w:ilvl w:val="0"/>
          <w:numId w:val="24"/>
        </w:numPr>
      </w:pPr>
      <w:r>
        <w:t>Übergeordnete Domäne ist itfox.loc</w:t>
      </w:r>
    </w:p>
    <w:p w:rsidR="00B624DE" w:rsidRDefault="00B624DE" w:rsidP="00B624DE">
      <w:pPr>
        <w:pStyle w:val="Listenabsatz"/>
        <w:numPr>
          <w:ilvl w:val="0"/>
          <w:numId w:val="24"/>
        </w:numPr>
      </w:pPr>
      <w:r>
        <w:t>IPv4-Adresse des bevorzugten DNS-Servers: 192.168.120.1</w:t>
      </w:r>
    </w:p>
    <w:p w:rsidR="00B624DE" w:rsidRDefault="00B624DE" w:rsidP="00B624DE">
      <w:pPr>
        <w:pStyle w:val="Listenabsatz"/>
        <w:numPr>
          <w:ilvl w:val="0"/>
          <w:numId w:val="24"/>
        </w:numPr>
      </w:pPr>
      <w:r>
        <w:t>Keine Vergabe eines alternativen DNS-Servers</w:t>
      </w:r>
    </w:p>
    <w:p w:rsidR="00B624DE" w:rsidRDefault="00B624DE" w:rsidP="00B624DE">
      <w:pPr>
        <w:pStyle w:val="Listenabsatz"/>
        <w:numPr>
          <w:ilvl w:val="0"/>
          <w:numId w:val="24"/>
        </w:numPr>
      </w:pPr>
      <w:r>
        <w:t>Keine Vergabe von WINS-Server, da nicht benötigt</w:t>
      </w:r>
    </w:p>
    <w:p w:rsidR="00B624DE" w:rsidRDefault="00B624DE" w:rsidP="00B624DE">
      <w:pPr>
        <w:pStyle w:val="Listenabsatz"/>
        <w:numPr>
          <w:ilvl w:val="0"/>
          <w:numId w:val="24"/>
        </w:numPr>
      </w:pPr>
      <w:r>
        <w:t>Hinzufügen der DCHP-Bereiche</w:t>
      </w:r>
    </w:p>
    <w:p w:rsidR="00B624DE" w:rsidRDefault="00B624DE" w:rsidP="00B624DE">
      <w:pPr>
        <w:pStyle w:val="Listenabsatz"/>
        <w:ind w:left="1080"/>
      </w:pPr>
      <w:r w:rsidRPr="00B624DE">
        <w:rPr>
          <w:noProof/>
          <w:lang w:eastAsia="de-AT"/>
        </w:rPr>
        <w:drawing>
          <wp:inline distT="0" distB="0" distL="0" distR="0" wp14:anchorId="7A162A2F" wp14:editId="3F5D3A8B">
            <wp:extent cx="3832225" cy="2950210"/>
            <wp:effectExtent l="19050" t="0" r="0" b="0"/>
            <wp:docPr id="40"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832225" cy="2950210"/>
                    </a:xfrm>
                    <a:prstGeom prst="rect">
                      <a:avLst/>
                    </a:prstGeom>
                    <a:noFill/>
                    <a:ln w="9525">
                      <a:noFill/>
                      <a:miter lim="800000"/>
                      <a:headEnd/>
                      <a:tailEnd/>
                    </a:ln>
                  </pic:spPr>
                </pic:pic>
              </a:graphicData>
            </a:graphic>
          </wp:inline>
        </w:drawing>
      </w:r>
    </w:p>
    <w:p w:rsidR="00B624DE" w:rsidRDefault="00B624DE" w:rsidP="00B624DE">
      <w:pPr>
        <w:pStyle w:val="Listenabsatz"/>
        <w:numPr>
          <w:ilvl w:val="0"/>
          <w:numId w:val="24"/>
        </w:numPr>
      </w:pPr>
      <w:r>
        <w:t>Deaktivierung des statusfreien DHCP-v6-Modus</w:t>
      </w:r>
    </w:p>
    <w:p w:rsidR="00B624DE" w:rsidRDefault="00B624DE" w:rsidP="00B624DE">
      <w:pPr>
        <w:pStyle w:val="Listenabsatz"/>
        <w:numPr>
          <w:ilvl w:val="0"/>
          <w:numId w:val="24"/>
        </w:numPr>
      </w:pPr>
      <w:r>
        <w:lastRenderedPageBreak/>
        <w:t>Wir haben den DHCP-Server ins unsere AD mit eingebunden um ihn in unseren AD-Domänendiensten zu autorisieren. Bzw. vereinfacht uns dies die Anmeldung innerhalb unserer Domäne.</w:t>
      </w:r>
    </w:p>
    <w:p w:rsidR="00B624DE" w:rsidRDefault="00B624DE" w:rsidP="00B624DE">
      <w:pPr>
        <w:pStyle w:val="Listenabsatz"/>
        <w:numPr>
          <w:ilvl w:val="0"/>
          <w:numId w:val="24"/>
        </w:numPr>
      </w:pPr>
      <w:r>
        <w:t>Einbindung des DHCP-Servers in unser AD</w:t>
      </w:r>
    </w:p>
    <w:p w:rsidR="00B624DE" w:rsidRDefault="00B624DE" w:rsidP="00B624DE">
      <w:pPr>
        <w:pStyle w:val="Listenabsatz"/>
        <w:numPr>
          <w:ilvl w:val="0"/>
          <w:numId w:val="24"/>
        </w:numPr>
      </w:pPr>
      <w:r>
        <w:t>Autorisierung in unseren AD-Domänendiensten, hierzu werden die aktuellen Anmeldeinformationen verwendet</w:t>
      </w:r>
    </w:p>
    <w:p w:rsidR="00B624DE" w:rsidRDefault="00B624DE" w:rsidP="00B624DE">
      <w:pPr>
        <w:pStyle w:val="Listenabsatz"/>
        <w:numPr>
          <w:ilvl w:val="0"/>
          <w:numId w:val="24"/>
        </w:numPr>
      </w:pPr>
      <w:r>
        <w:t xml:space="preserve">Übersicht über alle zuvor eingestellten Punkte </w:t>
      </w:r>
    </w:p>
    <w:p w:rsidR="00696286" w:rsidRDefault="00B624DE" w:rsidP="00B624DE">
      <w:pPr>
        <w:sectPr w:rsidR="00696286" w:rsidSect="00696286">
          <w:footerReference w:type="default" r:id="rId21"/>
          <w:pgSz w:w="11906" w:h="16838"/>
          <w:pgMar w:top="1417" w:right="1417" w:bottom="1134" w:left="1417" w:header="708" w:footer="708" w:gutter="0"/>
          <w:cols w:space="708"/>
          <w:titlePg/>
          <w:docGrid w:linePitch="360"/>
        </w:sectPr>
      </w:pPr>
      <w:r>
        <w:rPr>
          <w:noProof/>
          <w:lang w:eastAsia="de-AT"/>
        </w:rPr>
        <w:drawing>
          <wp:inline distT="0" distB="0" distL="0" distR="0" wp14:anchorId="769BCEDE" wp14:editId="525C1BD3">
            <wp:extent cx="5756910" cy="4237990"/>
            <wp:effectExtent l="19050" t="0" r="0" b="0"/>
            <wp:docPr id="39"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Pr="001E28A5" w:rsidRDefault="00FB358D" w:rsidP="00831ECB">
      <w:pPr>
        <w:pStyle w:val="ITFoxberschriftEbene2"/>
      </w:pPr>
      <w:bookmarkStart w:id="16" w:name="_Toc461027635"/>
      <w:r>
        <w:rPr>
          <w:noProof/>
          <w:lang w:eastAsia="de-AT"/>
        </w:rPr>
        <w:lastRenderedPageBreak/>
        <w:pict>
          <v:shape id="_x0000_s1066" type="#_x0000_t202" style="position:absolute;left:0;text-align:left;margin-left:391.5pt;margin-top:38.35pt;width:75pt;height:21.6pt;z-index:251688960" strokecolor="white [3212]">
            <v:textbox>
              <w:txbxContent>
                <w:p w:rsidR="00FB358D" w:rsidRDefault="00FB358D">
                  <w:r>
                    <w:t>192.168.1.4</w:t>
                  </w:r>
                </w:p>
              </w:txbxContent>
            </v:textbox>
          </v:shape>
        </w:pict>
      </w:r>
      <w:r>
        <w:rPr>
          <w:noProof/>
          <w:lang w:eastAsia="de-AT"/>
        </w:rPr>
        <w:pict>
          <v:shape id="_x0000_s1065" type="#_x0000_t202" style="position:absolute;left:0;text-align:left;margin-left:306.3pt;margin-top:38.95pt;width:68.4pt;height:22.2pt;z-index:251687936" strokecolor="white [3212]">
            <v:textbox>
              <w:txbxContent>
                <w:p w:rsidR="00FB358D" w:rsidRDefault="00FB358D">
                  <w:r>
                    <w:t>192.168.1.3</w:t>
                  </w:r>
                </w:p>
              </w:txbxContent>
            </v:textbox>
          </v:shape>
        </w:pict>
      </w:r>
      <w:r>
        <w:rPr>
          <w:noProof/>
          <w:lang w:eastAsia="de-AT"/>
        </w:rPr>
        <w:pict>
          <v:shape id="_x0000_s1064" type="#_x0000_t202" style="position:absolute;left:0;text-align:left;margin-left:218.7pt;margin-top:38.35pt;width:69.6pt;height:21pt;z-index:251686912" stroked="f">
            <v:textbox>
              <w:txbxContent>
                <w:p w:rsidR="00FB358D" w:rsidRDefault="00FB358D">
                  <w:r>
                    <w:t>192.168.1.2</w:t>
                  </w:r>
                </w:p>
              </w:txbxContent>
            </v:textbox>
          </v:shape>
        </w:pict>
      </w:r>
      <w:r>
        <w:rPr>
          <w:noProof/>
          <w:lang w:eastAsia="de-AT"/>
        </w:rPr>
        <w:pict>
          <v:shape id="_x0000_s1063" type="#_x0000_t202" style="position:absolute;left:0;text-align:left;margin-left:139.5pt;margin-top:37.15pt;width:72.6pt;height:19.8pt;z-index:251685888" strokecolor="white [3212]">
            <v:textbox>
              <w:txbxContent>
                <w:p w:rsidR="00FB358D" w:rsidRDefault="00FB358D">
                  <w:r>
                    <w:t>192.168.1.1</w:t>
                  </w:r>
                </w:p>
              </w:txbxContent>
            </v:textbox>
          </v:shape>
        </w:pict>
      </w:r>
      <w:r w:rsidR="00831ECB">
        <w:t>Netzwerkdiagramm(Grafik)</w:t>
      </w:r>
      <w:bookmarkEnd w:id="16"/>
      <w:r w:rsidR="00B624DE" w:rsidRPr="00732650">
        <w:br/>
      </w:r>
    </w:p>
    <w:p w:rsidR="00B624DE" w:rsidRPr="001E28A5" w:rsidRDefault="00FB358D" w:rsidP="00B624DE">
      <w:pPr>
        <w:pStyle w:val="Listenabsatz"/>
        <w:ind w:left="360"/>
      </w:pPr>
      <w:r>
        <w:rPr>
          <w:b/>
          <w:noProof/>
          <w:u w:val="single"/>
          <w:lang w:eastAsia="de-AT"/>
        </w:rPr>
        <w:pict>
          <v:shape id="_x0000_s1062" type="#_x0000_t202" style="position:absolute;left:0;text-align:left;margin-left:405.9pt;margin-top:31.3pt;width:34.2pt;height:37.95pt;z-index:251684864" stroked="f">
            <v:textbox>
              <w:txbxContent>
                <w:p w:rsidR="00FB358D" w:rsidRDefault="00FB358D">
                  <w:r>
                    <w:t>SQL</w:t>
                  </w:r>
                </w:p>
              </w:txbxContent>
            </v:textbox>
          </v:shape>
        </w:pict>
      </w:r>
      <w:r>
        <w:rPr>
          <w:b/>
          <w:noProof/>
          <w:u w:val="single"/>
          <w:lang w:eastAsia="de-AT"/>
        </w:rPr>
        <w:pict>
          <v:shape id="_x0000_s1060" type="#_x0000_t202" style="position:absolute;left:0;text-align:left;margin-left:318.9pt;margin-top:33.85pt;width:39pt;height:36.6pt;z-index:251683840" strokecolor="white [3212]">
            <v:textbox style="mso-next-textbox:#_x0000_s1060">
              <w:txbxContent>
                <w:p w:rsidR="00FB358D" w:rsidRDefault="00FB358D">
                  <w:r>
                    <w:t>Web</w:t>
                  </w:r>
                </w:p>
              </w:txbxContent>
            </v:textbox>
          </v:shape>
        </w:pict>
      </w:r>
      <w:r>
        <w:rPr>
          <w:b/>
          <w:noProof/>
          <w:u w:val="single"/>
          <w:lang w:eastAsia="de-AT"/>
        </w:rPr>
        <w:pict>
          <v:shape id="_x0000_s1059" type="#_x0000_t202" style="position:absolute;left:0;text-align:left;margin-left:236.7pt;margin-top:33.25pt;width:35.4pt;height:33.6pt;z-index:251682816" strokecolor="white [3212]">
            <v:textbox style="mso-next-textbox:#_x0000_s1059">
              <w:txbxContent>
                <w:p w:rsidR="008815FB" w:rsidRDefault="00FB358D" w:rsidP="008815FB">
                  <w:r>
                    <w:t>DC2</w:t>
                  </w:r>
                </w:p>
              </w:txbxContent>
            </v:textbox>
          </v:shape>
        </w:pict>
      </w:r>
      <w:r w:rsidR="008815FB">
        <w:rPr>
          <w:b/>
          <w:noProof/>
          <w:u w:val="single"/>
          <w:lang w:eastAsia="de-AT"/>
        </w:rPr>
        <w:pict>
          <v:shape id="_x0000_s1058" type="#_x0000_t202" style="position:absolute;left:0;text-align:left;margin-left:153.9pt;margin-top:34.6pt;width:35.4pt;height:33.6pt;z-index:251681792;mso-position-vertical:absolute" stroked="f">
            <v:textbox style="mso-next-textbox:#_x0000_s1058">
              <w:txbxContent>
                <w:p w:rsidR="008815FB" w:rsidRDefault="008815FB">
                  <w:r>
                    <w:t>DC1</w:t>
                  </w:r>
                </w:p>
              </w:txbxContent>
            </v:textbox>
          </v:shape>
        </w:pict>
      </w:r>
      <w:r w:rsidR="008815FB">
        <w:rPr>
          <w:b/>
          <w:noProof/>
          <w:u w:val="single"/>
          <w:lang w:eastAsia="de-AT"/>
        </w:rPr>
        <w:pict>
          <v:rect id="_x0000_s1055" style="position:absolute;left:0;text-align:left;margin-left:314.3pt;margin-top:24.25pt;width:48pt;height:53.4pt;z-index:251678720"/>
        </w:pict>
      </w:r>
      <w:r w:rsidR="008815FB">
        <w:rPr>
          <w:b/>
          <w:noProof/>
          <w:u w:val="single"/>
          <w:lang w:eastAsia="de-AT"/>
        </w:rPr>
        <w:pict>
          <v:rect id="_x0000_s1053" style="position:absolute;left:0;text-align:left;margin-left:146.7pt;margin-top:24.25pt;width:48pt;height:53.4pt;z-index:251676672"/>
        </w:pict>
      </w:r>
      <w:r w:rsidR="008815FB">
        <w:rPr>
          <w:b/>
          <w:noProof/>
          <w:u w:val="single"/>
          <w:lang w:eastAsia="de-AT"/>
        </w:rPr>
        <w:pict>
          <v:rect id="_x0000_s1056" style="position:absolute;left:0;text-align:left;margin-left:398.1pt;margin-top:24.25pt;width:48pt;height:53.4pt;z-index:251679744"/>
        </w:pict>
      </w:r>
      <w:r w:rsidR="008815FB">
        <w:rPr>
          <w:b/>
          <w:noProof/>
          <w:u w:val="single"/>
          <w:lang w:eastAsia="de-AT"/>
        </w:rPr>
        <w:pict>
          <v:rect id="_x0000_s1054" style="position:absolute;left:0;text-align:left;margin-left:230.5pt;margin-top:24.25pt;width:48pt;height:53.4pt;z-index:251677696"/>
        </w:pict>
      </w:r>
      <w:r w:rsidR="00B624DE" w:rsidRPr="00732650">
        <w:rPr>
          <w:b/>
          <w:u w:val="single"/>
        </w:rPr>
        <w:br/>
      </w:r>
    </w:p>
    <w:p w:rsidR="00F31B5D" w:rsidRDefault="008815FB" w:rsidP="00EE3461">
      <w:pPr>
        <w:pStyle w:val="ITFoxberschriftEbene2"/>
        <w:numPr>
          <w:ilvl w:val="0"/>
          <w:numId w:val="0"/>
        </w:numPr>
        <w:ind w:left="360"/>
      </w:pPr>
      <w:r>
        <w:rPr>
          <w:noProof/>
          <w:lang w:eastAsia="de-AT"/>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2" type="#_x0000_t106" style="position:absolute;left:0;text-align:left;margin-left:624.5pt;margin-top:16.2pt;width:111.6pt;height:154.8pt;z-index:251675648" adj="2168,25919">
            <v:textbox style="mso-next-textbox:#_x0000_s1052">
              <w:txbxContent>
                <w:p w:rsidR="008815FB" w:rsidRDefault="00147574">
                  <w:r>
                    <w:tab/>
                  </w:r>
                  <w:r>
                    <w:tab/>
                  </w:r>
                  <w:r>
                    <w:tab/>
                  </w:r>
                  <w:r>
                    <w:tab/>
                  </w:r>
                  <w:r>
                    <w:tab/>
                  </w:r>
                  <w:r>
                    <w:tab/>
                  </w:r>
                  <w:r>
                    <w:tab/>
                  </w:r>
                </w:p>
              </w:txbxContent>
            </v:textbox>
          </v:shape>
        </w:pict>
      </w:r>
    </w:p>
    <w:p w:rsidR="00F31B5D" w:rsidRPr="00F31B5D" w:rsidRDefault="00332E30" w:rsidP="008815FB">
      <w:pPr>
        <w:pStyle w:val="Listenabsatz"/>
        <w:tabs>
          <w:tab w:val="left" w:pos="9204"/>
        </w:tabs>
        <w:ind w:left="2517"/>
        <w:rPr>
          <w:rFonts w:ascii="Century Gothic" w:hAnsi="Century Gothic"/>
        </w:rPr>
      </w:pPr>
      <w:r>
        <w:rPr>
          <w:rFonts w:ascii="Century Gothic" w:hAnsi="Century Gothic"/>
          <w:noProof/>
          <w:lang w:eastAsia="de-AT"/>
        </w:rPr>
        <w:pict>
          <v:shape id="_x0000_s1075" type="#_x0000_t32" style="position:absolute;left:0;text-align:left;margin-left:253.5pt;margin-top:7.65pt;width:0;height:33.8pt;flip:y;z-index:251697152" o:connectortype="straight"/>
        </w:pict>
      </w:r>
      <w:r>
        <w:rPr>
          <w:rFonts w:ascii="Century Gothic" w:hAnsi="Century Gothic"/>
          <w:noProof/>
          <w:lang w:eastAsia="de-AT"/>
        </w:rPr>
        <w:pict>
          <v:shape id="_x0000_s1076" type="#_x0000_t32" style="position:absolute;left:0;text-align:left;margin-left:337.5pt;margin-top:6.45pt;width:0;height:33.8pt;flip:y;z-index:251698176" o:connectortype="straight"/>
        </w:pict>
      </w:r>
      <w:r>
        <w:rPr>
          <w:rFonts w:ascii="Century Gothic" w:hAnsi="Century Gothic"/>
          <w:noProof/>
          <w:lang w:eastAsia="de-AT"/>
        </w:rPr>
        <w:pict>
          <v:shape id="_x0000_s1077" type="#_x0000_t32" style="position:absolute;left:0;text-align:left;margin-left:422.1pt;margin-top:7.65pt;width:0;height:33.8pt;flip:y;z-index:251699200" o:connectortype="straight"/>
        </w:pict>
      </w:r>
      <w:r>
        <w:rPr>
          <w:rFonts w:ascii="Century Gothic" w:hAnsi="Century Gothic"/>
          <w:noProof/>
          <w:lang w:eastAsia="de-AT"/>
        </w:rPr>
        <w:pict>
          <v:shape id="_x0000_s1073" type="#_x0000_t32" style="position:absolute;left:0;text-align:left;margin-left:169.5pt;margin-top:8.25pt;width:0;height:33.8pt;flip:y;z-index:251695104" o:connectortype="straight"/>
        </w:pict>
      </w:r>
      <w:r w:rsidR="008815FB">
        <w:rPr>
          <w:rFonts w:ascii="Century Gothic" w:hAnsi="Century Gothic"/>
        </w:rPr>
        <w:tab/>
      </w:r>
    </w:p>
    <w:p w:rsidR="00EE3461" w:rsidRDefault="00147574">
      <w:r>
        <w:rPr>
          <w:noProof/>
          <w:lang w:eastAsia="de-AT"/>
        </w:rPr>
        <w:pict>
          <v:shape id="_x0000_s1081" type="#_x0000_t202" style="position:absolute;margin-left:650.1pt;margin-top:21.75pt;width:64.2pt;height:27.6pt;z-index:251703296" stroked="f">
            <v:textbox>
              <w:txbxContent>
                <w:p w:rsidR="00147574" w:rsidRDefault="00147574">
                  <w:r>
                    <w:t>Internet</w:t>
                  </w:r>
                </w:p>
              </w:txbxContent>
            </v:textbox>
          </v:shape>
        </w:pict>
      </w:r>
      <w:r w:rsidR="008815FB">
        <w:rPr>
          <w:noProof/>
          <w:lang w:eastAsia="de-AT"/>
        </w:rPr>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051" type="#_x0000_t123" style="position:absolute;margin-left:512.3pt;margin-top:16.55pt;width:63pt;height:52.8pt;z-index:251674624"/>
        </w:pict>
      </w:r>
      <w:r w:rsidR="008815FB">
        <w:rPr>
          <w:noProof/>
          <w:lang w:eastAsia="de-AT"/>
        </w:rPr>
        <w:pict>
          <v:rect id="_x0000_s1050" style="position:absolute;margin-left:145.5pt;margin-top:16.55pt;width:307.8pt;height:49.2pt;z-index:251673600"/>
        </w:pict>
      </w:r>
    </w:p>
    <w:p w:rsidR="00696286" w:rsidRDefault="008C1C03">
      <w:r>
        <w:rPr>
          <w:b/>
          <w:noProof/>
          <w:u w:val="single"/>
          <w:lang w:eastAsia="de-AT"/>
        </w:rPr>
        <w:pict>
          <v:shape id="_x0000_s1072" type="#_x0000_t202" style="position:absolute;margin-left:267.3pt;margin-top:4.7pt;width:56.4pt;height:24.6pt;z-index:251694080" strokecolor="white [3212]">
            <v:textbox>
              <w:txbxContent>
                <w:p w:rsidR="00332E30" w:rsidRDefault="00332E30">
                  <w:r>
                    <w:t>Switch 1</w:t>
                  </w:r>
                </w:p>
              </w:txbxContent>
            </v:textbox>
          </v:shape>
        </w:pict>
      </w:r>
      <w:r w:rsidR="00332E30">
        <w:rPr>
          <w:b/>
          <w:noProof/>
          <w:u w:val="single"/>
          <w:lang w:eastAsia="de-AT"/>
        </w:rPr>
        <w:pict>
          <v:shape id="_x0000_s1080" type="#_x0000_t32" style="position:absolute;margin-left:575.3pt;margin-top:20.3pt;width:53.2pt;height:7.8pt;flip:x y;z-index:251702272" o:connectortype="straight"/>
        </w:pict>
      </w:r>
      <w:r w:rsidR="00332E30">
        <w:rPr>
          <w:b/>
          <w:noProof/>
          <w:u w:val="single"/>
          <w:lang w:eastAsia="de-AT"/>
        </w:rPr>
        <w:pict>
          <v:shape id="_x0000_s1079" type="#_x0000_t32" style="position:absolute;margin-left:453.9pt;margin-top:14.9pt;width:59.4pt;height:2.4pt;flip:x y;z-index:251701248" o:connectortype="straight"/>
        </w:pict>
      </w:r>
      <w:r w:rsidR="00A01BE1">
        <w:rPr>
          <w:b/>
          <w:noProof/>
          <w:u w:val="single"/>
          <w:lang w:eastAsia="de-AT"/>
        </w:rPr>
        <w:pict>
          <v:shape id="_x0000_s1071" type="#_x0000_t202" style="position:absolute;margin-left:408.9pt;margin-top:85.7pt;width:37.2pt;height:31.2pt;z-index:251693056" stroked="f">
            <v:textbox style="mso-next-textbox:#_x0000_s1071">
              <w:txbxContent>
                <w:p w:rsidR="00A01BE1" w:rsidRDefault="00A01BE1">
                  <w:r>
                    <w:t>Print</w:t>
                  </w:r>
                </w:p>
              </w:txbxContent>
            </v:textbox>
          </v:shape>
        </w:pict>
      </w:r>
      <w:r w:rsidR="00A01BE1">
        <w:rPr>
          <w:b/>
          <w:noProof/>
          <w:u w:val="single"/>
          <w:lang w:eastAsia="de-AT"/>
        </w:rPr>
        <w:pict>
          <v:rect id="_x0000_s1070" style="position:absolute;margin-left:401.7pt;margin-top:78.9pt;width:48pt;height:53.4pt;z-index:251692032"/>
        </w:pict>
      </w:r>
      <w:r w:rsidR="00A01BE1">
        <w:rPr>
          <w:b/>
          <w:noProof/>
          <w:u w:val="single"/>
          <w:lang w:eastAsia="de-AT"/>
        </w:rPr>
        <w:pict>
          <v:shape id="_x0000_s1068" type="#_x0000_t202" style="position:absolute;margin-left:142.05pt;margin-top:154.7pt;width:173.4pt;height:22.8pt;z-index:251691008;mso-position-horizontal:absolute" stroked="f">
            <v:textbox style="mso-next-textbox:#_x0000_s1068">
              <w:txbxContent>
                <w:p w:rsidR="00A01BE1" w:rsidRDefault="00A01BE1">
                  <w:r>
                    <w:t>192.168.1.100 – 192.168.1.150</w:t>
                  </w:r>
                </w:p>
              </w:txbxContent>
            </v:textbox>
          </v:shape>
        </w:pict>
      </w:r>
      <w:r w:rsidR="00A01BE1">
        <w:rPr>
          <w:b/>
          <w:noProof/>
          <w:u w:val="single"/>
          <w:lang w:eastAsia="de-AT"/>
        </w:rPr>
        <w:pict>
          <v:shape id="_x0000_s1067" type="#_x0000_t202" style="position:absolute;margin-left:154.5pt;margin-top:87.5pt;width:42.6pt;height:33.6pt;z-index:251689984" stroked="f">
            <v:textbox style="mso-next-textbox:#_x0000_s1067">
              <w:txbxContent>
                <w:p w:rsidR="00FB358D" w:rsidRDefault="00A01BE1">
                  <w:r>
                    <w:t>Client</w:t>
                  </w:r>
                </w:p>
              </w:txbxContent>
            </v:textbox>
          </v:shape>
        </w:pict>
      </w:r>
      <w:r w:rsidR="00FB358D">
        <w:rPr>
          <w:b/>
          <w:noProof/>
          <w:u w:val="single"/>
          <w:lang w:eastAsia="de-AT"/>
        </w:rPr>
        <w:pict>
          <v:rect id="_x0000_s1057" style="position:absolute;margin-left:151.5pt;margin-top:78.9pt;width:48pt;height:53.4pt;z-index:251680768"/>
        </w:pict>
      </w:r>
    </w:p>
    <w:p w:rsidR="00332E30" w:rsidRDefault="00332E30">
      <w:r>
        <w:rPr>
          <w:rFonts w:ascii="Century Gothic" w:hAnsi="Century Gothic"/>
          <w:noProof/>
          <w:lang w:eastAsia="de-AT"/>
        </w:rPr>
        <w:pict>
          <v:shape id="_x0000_s1078" type="#_x0000_t32" style="position:absolute;margin-left:425.15pt;margin-top:17.25pt;width:.05pt;height:35.6pt;flip:y;z-index:251700224" o:connectortype="straight"/>
        </w:pict>
      </w:r>
      <w:r>
        <w:rPr>
          <w:rFonts w:ascii="Century Gothic" w:hAnsi="Century Gothic"/>
          <w:noProof/>
          <w:lang w:eastAsia="de-AT"/>
        </w:rPr>
        <w:pict>
          <v:shape id="_x0000_s1074" type="#_x0000_t32" style="position:absolute;margin-left:174.35pt;margin-top:15.85pt;width:0;height:35.6pt;flip:y;z-index:251696128" o:connectortype="straight"/>
        </w:pict>
      </w:r>
    </w:p>
    <w:p w:rsidR="00332E30" w:rsidRPr="00332E30" w:rsidRDefault="00332E30" w:rsidP="00332E30"/>
    <w:p w:rsidR="00332E30" w:rsidRPr="00332E30" w:rsidRDefault="00332E30" w:rsidP="00332E30"/>
    <w:p w:rsidR="00332E30" w:rsidRDefault="00332E30" w:rsidP="00332E30">
      <w:pPr>
        <w:tabs>
          <w:tab w:val="left" w:pos="4464"/>
        </w:tabs>
      </w:pPr>
      <w:r>
        <w:tab/>
      </w:r>
    </w:p>
    <w:p w:rsidR="00696286" w:rsidRPr="00332E30" w:rsidRDefault="00332E30" w:rsidP="00332E30">
      <w:pPr>
        <w:tabs>
          <w:tab w:val="left" w:pos="4464"/>
        </w:tabs>
        <w:sectPr w:rsidR="00696286" w:rsidRPr="00332E30" w:rsidSect="00696286">
          <w:pgSz w:w="16838" w:h="11906" w:orient="landscape"/>
          <w:pgMar w:top="1417" w:right="1417" w:bottom="1417" w:left="1134" w:header="708" w:footer="708" w:gutter="0"/>
          <w:cols w:space="708"/>
          <w:titlePg/>
          <w:docGrid w:linePitch="360"/>
        </w:sectPr>
      </w:pPr>
      <w:r>
        <w:tab/>
      </w:r>
    </w:p>
    <w:p w:rsidR="00CE3947" w:rsidRDefault="00CE3947" w:rsidP="00CE3947">
      <w:pPr>
        <w:pStyle w:val="ITFoxberschriftEbene1"/>
      </w:pPr>
      <w:bookmarkStart w:id="17" w:name="_Toc453737946"/>
      <w:bookmarkStart w:id="18" w:name="_Toc453738022"/>
      <w:bookmarkStart w:id="19" w:name="_Toc461027636"/>
      <w:r>
        <w:lastRenderedPageBreak/>
        <w:t>Datenbankentwurf</w:t>
      </w:r>
      <w:bookmarkEnd w:id="17"/>
      <w:bookmarkEnd w:id="18"/>
      <w:bookmarkEnd w:id="19"/>
    </w:p>
    <w:p w:rsidR="00696286" w:rsidRDefault="00696286" w:rsidP="00CE3947">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0" w:name="_Toc453737947"/>
      <w:bookmarkStart w:id="21" w:name="_Toc453738023"/>
      <w:bookmarkStart w:id="22" w:name="_Toc461027637"/>
      <w:r>
        <w:rPr>
          <w:noProof/>
          <w:lang w:eastAsia="de-AT"/>
        </w:rPr>
        <w:drawing>
          <wp:anchor distT="0" distB="0" distL="114300" distR="114300" simplePos="0" relativeHeight="251670528" behindDoc="1" locked="0" layoutInCell="1" allowOverlap="1" wp14:anchorId="0FDAC549" wp14:editId="56CF33B8">
            <wp:simplePos x="0" y="0"/>
            <wp:positionH relativeFrom="column">
              <wp:posOffset>2540</wp:posOffset>
            </wp:positionH>
            <wp:positionV relativeFrom="paragraph">
              <wp:posOffset>370840</wp:posOffset>
            </wp:positionV>
            <wp:extent cx="9024620" cy="5126990"/>
            <wp:effectExtent l="0" t="0" r="0" b="0"/>
            <wp:wrapTight wrapText="bothSides">
              <wp:wrapPolygon edited="0">
                <wp:start x="0" y="0"/>
                <wp:lineTo x="0" y="21509"/>
                <wp:lineTo x="21567" y="21509"/>
                <wp:lineTo x="2156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24620" cy="512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07C9">
        <w:t>Entity Relation</w:t>
      </w:r>
      <w:r w:rsidR="00CE3947">
        <w:t>ship Model (ERM)</w:t>
      </w:r>
      <w:bookmarkEnd w:id="20"/>
      <w:bookmarkEnd w:id="21"/>
      <w:bookmarkEnd w:id="22"/>
    </w:p>
    <w:p w:rsidR="00CE3947" w:rsidRDefault="00CE3947" w:rsidP="00CE3947">
      <w:pPr>
        <w:pStyle w:val="ITFoxberschriftEbene2"/>
      </w:pPr>
      <w:bookmarkStart w:id="23" w:name="_Toc453737948"/>
      <w:bookmarkStart w:id="24" w:name="_Toc453738024"/>
      <w:bookmarkStart w:id="25" w:name="_Toc461027638"/>
      <w:r>
        <w:lastRenderedPageBreak/>
        <w:t>Relationensynthese</w:t>
      </w:r>
      <w:bookmarkEnd w:id="23"/>
      <w:bookmarkEnd w:id="24"/>
      <w:bookmarkEnd w:id="25"/>
    </w:p>
    <w:p w:rsidR="004D07C9" w:rsidRPr="004D07C9" w:rsidRDefault="004D07C9" w:rsidP="004D07C9">
      <w:pPr>
        <w:pStyle w:val="ITFoxTextkrper"/>
        <w:ind w:left="357"/>
      </w:pPr>
    </w:p>
    <w:p w:rsidR="004D07C9" w:rsidRPr="004D07C9" w:rsidRDefault="004D07C9" w:rsidP="004D07C9"/>
    <w:p w:rsidR="002138FE" w:rsidRDefault="002138FE" w:rsidP="00EE3461">
      <w:pPr>
        <w:pStyle w:val="ITFoxberschriftEbene1"/>
      </w:pPr>
      <w:bookmarkStart w:id="26" w:name="_Toc461027639"/>
      <w:r>
        <w:t>Softwarearchitektur der Applikation</w:t>
      </w:r>
    </w:p>
    <w:p w:rsidR="002138FE" w:rsidRDefault="002138FE" w:rsidP="002138FE">
      <w:pPr>
        <w:pStyle w:val="ITFoxberschriftEbene2"/>
      </w:pPr>
      <w:r>
        <w:t>Model View Controller</w:t>
      </w:r>
    </w:p>
    <w:p w:rsidR="002138FE" w:rsidRDefault="002138FE" w:rsidP="002138FE">
      <w:pPr>
        <w:pStyle w:val="ITFoxberschriftEbene2"/>
      </w:pPr>
      <w:r>
        <w:t>Grundlegender Aufbau des Projektes</w:t>
      </w:r>
    </w:p>
    <w:p w:rsidR="002D6DB3" w:rsidRDefault="002D6DB3" w:rsidP="002D6DB3">
      <w:pPr>
        <w:pStyle w:val="ITFoxberschriftEbene3"/>
      </w:pPr>
      <w:r>
        <w:t>Businesslogik</w:t>
      </w:r>
    </w:p>
    <w:p w:rsidR="000759F5" w:rsidRPr="000759F5" w:rsidRDefault="000759F5" w:rsidP="000759F5">
      <w:pPr>
        <w:ind w:firstLine="708"/>
      </w:pPr>
      <w:r>
        <w:t xml:space="preserve">Ist eine </w:t>
      </w:r>
      <w:bookmarkStart w:id="27" w:name="_GoBack"/>
      <w:bookmarkEnd w:id="27"/>
      <w:r>
        <w:t xml:space="preserve">Schichtentrennung von der eigentlichen Logik und der Implementierung dieser in die </w:t>
      </w:r>
      <w:r>
        <w:tab/>
        <w:t>Datenbank.</w:t>
      </w:r>
    </w:p>
    <w:p w:rsidR="002D6DB3" w:rsidRDefault="002D6DB3" w:rsidP="002D6DB3">
      <w:pPr>
        <w:pStyle w:val="ITFoxberschriftEbene3"/>
      </w:pPr>
      <w:r>
        <w:t>UserInterface</w:t>
      </w:r>
    </w:p>
    <w:p w:rsidR="000759F5" w:rsidRPr="000759F5" w:rsidRDefault="000759F5" w:rsidP="000759F5">
      <w:r>
        <w:tab/>
      </w:r>
      <w:r>
        <w:rPr>
          <w:rFonts w:ascii="Arial" w:hAnsi="Arial" w:cs="Arial"/>
          <w:color w:val="222222"/>
          <w:shd w:val="clear" w:color="auto" w:fill="FFFFFF"/>
        </w:rPr>
        <w:t xml:space="preserve">Unter einer Benutzeroberfläche oder Benutzerschnittstelle (UI) versteht man die Art </w:t>
      </w:r>
      <w:r>
        <w:rPr>
          <w:rFonts w:ascii="Arial" w:hAnsi="Arial" w:cs="Arial"/>
          <w:color w:val="222222"/>
          <w:shd w:val="clear" w:color="auto" w:fill="FFFFFF"/>
        </w:rPr>
        <w:tab/>
      </w:r>
      <w:r>
        <w:rPr>
          <w:rFonts w:ascii="Arial" w:hAnsi="Arial" w:cs="Arial"/>
          <w:color w:val="222222"/>
          <w:shd w:val="clear" w:color="auto" w:fill="FFFFFF"/>
        </w:rPr>
        <w:t xml:space="preserve">und Weise, wie Befehle und Daten in den Computer eingegeben </w:t>
      </w:r>
      <w:r>
        <w:rPr>
          <w:rFonts w:ascii="Arial" w:hAnsi="Arial" w:cs="Arial"/>
          <w:color w:val="222222"/>
          <w:shd w:val="clear" w:color="auto" w:fill="FFFFFF"/>
        </w:rPr>
        <w:tab/>
      </w:r>
      <w:r>
        <w:rPr>
          <w:rFonts w:ascii="Arial" w:hAnsi="Arial" w:cs="Arial"/>
          <w:color w:val="222222"/>
          <w:shd w:val="clear" w:color="auto" w:fill="FFFFFF"/>
        </w:rPr>
        <w:t xml:space="preserve">werden. Die </w:t>
      </w:r>
      <w:r>
        <w:rPr>
          <w:rFonts w:ascii="Arial" w:hAnsi="Arial" w:cs="Arial"/>
          <w:color w:val="222222"/>
          <w:shd w:val="clear" w:color="auto" w:fill="FFFFFF"/>
        </w:rPr>
        <w:tab/>
      </w:r>
      <w:r>
        <w:rPr>
          <w:rFonts w:ascii="Arial" w:hAnsi="Arial" w:cs="Arial"/>
          <w:color w:val="222222"/>
          <w:shd w:val="clear" w:color="auto" w:fill="FFFFFF"/>
        </w:rPr>
        <w:t>Benutzeroberfläche ist die Schnittstelle zwischen Computer und Mensch.</w:t>
      </w:r>
    </w:p>
    <w:p w:rsidR="00EE3461" w:rsidRDefault="00EE3461" w:rsidP="00EE3461">
      <w:pPr>
        <w:pStyle w:val="ITFoxberschriftEbene1"/>
      </w:pPr>
      <w:r>
        <w:t>Datenbankzugriff</w:t>
      </w:r>
      <w:bookmarkEnd w:id="26"/>
      <w:r w:rsidR="005758DF">
        <w:t xml:space="preserve"> </w:t>
      </w:r>
    </w:p>
    <w:p w:rsidR="0026025B" w:rsidRDefault="005758DF" w:rsidP="0026025B">
      <w:pPr>
        <w:pStyle w:val="ITFoxberschriftEbene2"/>
        <w:rPr>
          <w:noProof/>
          <w:lang w:eastAsia="de-AT"/>
        </w:rPr>
      </w:pPr>
      <w:bookmarkStart w:id="28" w:name="_Toc461027640"/>
      <w:r>
        <w:t>Entity Fram</w:t>
      </w:r>
      <w:r w:rsidR="00696286">
        <w:t>e</w:t>
      </w:r>
      <w:r>
        <w:t>work</w:t>
      </w:r>
      <w:bookmarkEnd w:id="28"/>
    </w:p>
    <w:p w:rsidR="0026025B" w:rsidRDefault="0026025B" w:rsidP="0026025B">
      <w:pPr>
        <w:pStyle w:val="ITFoxTextkrper"/>
        <w:ind w:left="357"/>
      </w:pPr>
      <w:r>
        <w:rPr>
          <w:noProof/>
          <w:lang w:eastAsia="de-AT"/>
        </w:rPr>
        <w:drawing>
          <wp:anchor distT="0" distB="0" distL="114300" distR="114300" simplePos="0" relativeHeight="251671552" behindDoc="0" locked="0" layoutInCell="1" allowOverlap="1" wp14:anchorId="6097633C" wp14:editId="2AC6E710">
            <wp:simplePos x="0" y="0"/>
            <wp:positionH relativeFrom="column">
              <wp:posOffset>1469390</wp:posOffset>
            </wp:positionH>
            <wp:positionV relativeFrom="paragraph">
              <wp:posOffset>1074420</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4">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 mittels Entity Framework. Aus Gründen der Wiederverwendbarkeit von Code sowie der besseren Strukturierung wurde diese Teile der Anwendung in eine eigene Klassenbibliothek (</w:t>
      </w:r>
      <w:r w:rsidRPr="0026025B">
        <w:rPr>
          <w:i/>
        </w:rPr>
        <w:t>BL_Reiseboerse_Graf</w:t>
      </w:r>
      <w:r>
        <w:t>) ausgelagert.</w:t>
      </w:r>
    </w:p>
    <w:p w:rsidR="0026025B" w:rsidRDefault="0026025B" w:rsidP="0026025B"/>
    <w:p w:rsidR="005758DF" w:rsidRDefault="005758DF" w:rsidP="005758DF">
      <w:pPr>
        <w:pStyle w:val="ITFoxberschriftEbene2"/>
      </w:pPr>
      <w:bookmarkStart w:id="29" w:name="_Toc461027641"/>
      <w:r>
        <w:t>EDMX</w:t>
      </w:r>
      <w:bookmarkEnd w:id="29"/>
    </w:p>
    <w:p w:rsidR="005758DF" w:rsidRPr="005758DF" w:rsidRDefault="005758DF" w:rsidP="005758DF">
      <w:pPr>
        <w:pStyle w:val="ITFoxberschriftEbene2"/>
      </w:pPr>
      <w:bookmarkStart w:id="30" w:name="_Toc461027642"/>
      <w:r>
        <w:t>Schichtentrennung/Businesslogik Auslagerung</w:t>
      </w:r>
      <w:bookmarkEnd w:id="30"/>
      <w:r>
        <w:br/>
      </w:r>
    </w:p>
    <w:p w:rsidR="005C7FFB" w:rsidRDefault="005C7FFB" w:rsidP="005C7FFB">
      <w:pPr>
        <w:pStyle w:val="ITFoxberschriftEbene1"/>
      </w:pPr>
      <w:bookmarkStart w:id="31" w:name="_Toc461027643"/>
      <w:r>
        <w:t>UserInterface Frontend</w:t>
      </w:r>
      <w:bookmarkEnd w:id="31"/>
    </w:p>
    <w:p w:rsidR="005758DF" w:rsidRDefault="005758DF" w:rsidP="005758DF">
      <w:pPr>
        <w:pStyle w:val="ITFoxberschriftEbene2"/>
      </w:pPr>
      <w:bookmarkStart w:id="32" w:name="_Toc461027644"/>
      <w:r>
        <w:t>Konzept</w:t>
      </w:r>
      <w:bookmarkEnd w:id="32"/>
    </w:p>
    <w:p w:rsidR="005758DF" w:rsidRDefault="005758DF" w:rsidP="002138FE">
      <w:pPr>
        <w:pStyle w:val="ITFoxberschriftEbene2"/>
      </w:pPr>
      <w:bookmarkStart w:id="33" w:name="_Toc461027645"/>
      <w:r>
        <w:t>Frameworks</w:t>
      </w:r>
      <w:bookmarkStart w:id="34" w:name="_Toc461027646"/>
      <w:bookmarkEnd w:id="33"/>
      <w:bookmarkEnd w:id="34"/>
    </w:p>
    <w:p w:rsidR="002138FE" w:rsidRDefault="002138FE" w:rsidP="002138FE">
      <w:pPr>
        <w:pStyle w:val="ITFoxberschriftEbene3"/>
      </w:pPr>
      <w:r>
        <w:t>Bootstrap</w:t>
      </w:r>
    </w:p>
    <w:p w:rsidR="000759F5" w:rsidRPr="000759F5" w:rsidRDefault="000759F5" w:rsidP="000759F5"/>
    <w:p w:rsidR="002138FE" w:rsidRPr="002138FE" w:rsidRDefault="002138FE" w:rsidP="002138FE">
      <w:pPr>
        <w:pStyle w:val="ITFoxberschriftEbene3"/>
      </w:pPr>
    </w:p>
    <w:p w:rsidR="002138FE" w:rsidRPr="002138FE" w:rsidRDefault="002138FE" w:rsidP="002138FE"/>
    <w:p w:rsidR="005C7FFB" w:rsidRDefault="005C7FFB" w:rsidP="005C7FFB">
      <w:pPr>
        <w:pStyle w:val="ITFoxberschriftEbene1"/>
      </w:pPr>
      <w:bookmarkStart w:id="35" w:name="_Toc461027647"/>
      <w:r>
        <w:t>UserInterface Backend</w:t>
      </w:r>
      <w:bookmarkEnd w:id="35"/>
    </w:p>
    <w:p w:rsidR="005758DF" w:rsidRDefault="00C24A90" w:rsidP="005758DF">
      <w:pPr>
        <w:pStyle w:val="ITFoxberschriftEbene2"/>
      </w:pPr>
      <w:bookmarkStart w:id="36" w:name="_Toc461027648"/>
      <w:r>
        <w:t>Unterscheidung Testsystem und Echtsystem</w:t>
      </w:r>
      <w:bookmarkEnd w:id="36"/>
    </w:p>
    <w:p w:rsidR="0026025B" w:rsidRDefault="00C24A90" w:rsidP="0026025B">
      <w:pPr>
        <w:pStyle w:val="ITFoxTextkrper"/>
        <w:ind w:left="357"/>
      </w:pPr>
      <w:r>
        <w:rPr>
          <w:noProof/>
          <w:lang w:eastAsia="de-AT"/>
        </w:rPr>
        <w:drawing>
          <wp:anchor distT="0" distB="0" distL="114300" distR="114300" simplePos="0" relativeHeight="251672576" behindDoc="0" locked="0" layoutInCell="1" allowOverlap="1" wp14:anchorId="65A04EE9" wp14:editId="52001EC1">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25">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r>
        <w:rPr>
          <w:i/>
        </w:rPr>
        <w:t>Globals</w:t>
      </w:r>
      <w:r w:rsidRPr="00C24A90">
        <w:rPr>
          <w:i/>
        </w:rPr>
        <w:t>.cs</w:t>
      </w:r>
      <w:r>
        <w:t xml:space="preserve"> realisiert.</w:t>
      </w:r>
    </w:p>
    <w:p w:rsidR="00C24A90" w:rsidRDefault="00C24A90" w:rsidP="00C24A90">
      <w:r>
        <w:tab/>
      </w:r>
    </w:p>
    <w:p w:rsidR="00C24A90" w:rsidRDefault="00C24A90" w:rsidP="0026025B">
      <w:pPr>
        <w:pStyle w:val="ITFoxberschriftEbene2"/>
      </w:pPr>
      <w:bookmarkStart w:id="37" w:name="_Toc461027649"/>
      <w:r>
        <w:t>Modelklassen</w:t>
      </w:r>
      <w:bookmarkEnd w:id="37"/>
    </w:p>
    <w:p w:rsidR="00C24A90" w:rsidRDefault="00FD1117" w:rsidP="00FD1117">
      <w:pPr>
        <w:pStyle w:val="ITFoxberschriftEbene3"/>
      </w:pPr>
      <w:r>
        <w:t>Reisen</w:t>
      </w:r>
    </w:p>
    <w:p w:rsidR="00FD1117" w:rsidRDefault="00FD1117" w:rsidP="00FD1117">
      <w:pPr>
        <w:pStyle w:val="ITFoxberschriftEbene3"/>
      </w:pPr>
      <w:r>
        <w:t>Buchungen</w:t>
      </w:r>
    </w:p>
    <w:p w:rsidR="00FD1117" w:rsidRPr="00FD1117" w:rsidRDefault="00FD1117" w:rsidP="00FD1117">
      <w:pPr>
        <w:pStyle w:val="ITFoxberschriftEbene3"/>
      </w:pPr>
      <w:r>
        <w:lastRenderedPageBreak/>
        <w:t>Benutzer</w:t>
      </w:r>
    </w:p>
    <w:p w:rsidR="00FD1117" w:rsidRDefault="00FD1117" w:rsidP="0026025B">
      <w:pPr>
        <w:pStyle w:val="ITFoxberschriftEbene2"/>
      </w:pPr>
      <w:bookmarkStart w:id="38" w:name="_Toc461027650"/>
      <w:r>
        <w:t>Validierungen</w:t>
      </w:r>
    </w:p>
    <w:p w:rsidR="00FD1117" w:rsidRDefault="00FD1117" w:rsidP="00FD1117">
      <w:pPr>
        <w:pStyle w:val="ITFoxberschriftEbene3"/>
      </w:pPr>
      <w:r>
        <w:t>Clientseitige Validierung</w:t>
      </w:r>
    </w:p>
    <w:p w:rsidR="00FD1117" w:rsidRPr="00FD1117" w:rsidRDefault="00FD1117" w:rsidP="00FD1117">
      <w:pPr>
        <w:pStyle w:val="ITFoxberschriftEbene3"/>
      </w:pPr>
      <w:r>
        <w:t>Serverseitige Validierung</w:t>
      </w:r>
    </w:p>
    <w:p w:rsidR="0026025B" w:rsidRDefault="00C24A90" w:rsidP="0026025B">
      <w:pPr>
        <w:pStyle w:val="ITFoxberschriftEbene2"/>
      </w:pPr>
      <w:r>
        <w:t>Logik im Controller</w:t>
      </w:r>
      <w:bookmarkEnd w:id="38"/>
    </w:p>
    <w:p w:rsidR="005C7FFB" w:rsidRDefault="005C7FFB" w:rsidP="005C7FFB">
      <w:pPr>
        <w:pStyle w:val="ITFoxberschriftEbene1"/>
      </w:pPr>
      <w:bookmarkStart w:id="39" w:name="_Toc461027651"/>
      <w:r>
        <w:t>Businesslogik</w:t>
      </w:r>
      <w:bookmarkEnd w:id="39"/>
    </w:p>
    <w:p w:rsidR="005758DF" w:rsidRDefault="005758DF" w:rsidP="005758DF">
      <w:pPr>
        <w:pStyle w:val="ITFoxberschriftEbene2"/>
      </w:pPr>
      <w:bookmarkStart w:id="40" w:name="_Toc461027652"/>
      <w:r>
        <w:t>Benutzerverwaltung</w:t>
      </w:r>
      <w:bookmarkEnd w:id="40"/>
    </w:p>
    <w:p w:rsidR="005758DF" w:rsidRDefault="005758DF" w:rsidP="005758DF">
      <w:pPr>
        <w:pStyle w:val="ITFoxberschriftEbene2"/>
      </w:pPr>
      <w:bookmarkStart w:id="41" w:name="_Toc461027653"/>
      <w:r>
        <w:t>Reisenverwaltung</w:t>
      </w:r>
      <w:bookmarkEnd w:id="41"/>
    </w:p>
    <w:p w:rsidR="005758DF" w:rsidRDefault="005758DF" w:rsidP="005758DF">
      <w:pPr>
        <w:pStyle w:val="ITFoxberschriftEbene2"/>
      </w:pPr>
      <w:bookmarkStart w:id="42" w:name="_Toc461027654"/>
      <w:r>
        <w:t>Buchungsverwaltung</w:t>
      </w:r>
      <w:bookmarkEnd w:id="42"/>
    </w:p>
    <w:p w:rsidR="002138FE" w:rsidRDefault="002138FE" w:rsidP="002138FE">
      <w:pPr>
        <w:pStyle w:val="ITFoxberschriftEbene2"/>
      </w:pPr>
      <w:r>
        <w:t>EmailVerwaltung</w:t>
      </w:r>
    </w:p>
    <w:p w:rsidR="002138FE" w:rsidRPr="002138FE" w:rsidRDefault="002138FE" w:rsidP="002138FE">
      <w:pPr>
        <w:pStyle w:val="ITFoxberschriftEbene2"/>
      </w:pPr>
      <w:r>
        <w:t>Tools</w:t>
      </w: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D4A" w:rsidRDefault="00E04D4A" w:rsidP="00CE3947">
      <w:pPr>
        <w:spacing w:after="0" w:line="240" w:lineRule="auto"/>
      </w:pPr>
      <w:r>
        <w:separator/>
      </w:r>
    </w:p>
  </w:endnote>
  <w:endnote w:type="continuationSeparator" w:id="0">
    <w:p w:rsidR="00E04D4A" w:rsidRDefault="00E04D4A"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0759F5">
          <w:rPr>
            <w:rFonts w:ascii="Century Gothic" w:hAnsi="Century Gothic"/>
            <w:b/>
            <w:noProof/>
            <w:sz w:val="16"/>
            <w:lang w:val="de-DE"/>
          </w:rPr>
          <w:t>16</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r w:rsidR="00E04D4A">
          <w:fldChar w:fldCharType="begin"/>
        </w:r>
        <w:r w:rsidR="00E04D4A">
          <w:instrText>NUMPAGES  \* Arabic  \* MERGEFORMAT</w:instrText>
        </w:r>
        <w:r w:rsidR="00E04D4A">
          <w:fldChar w:fldCharType="separate"/>
        </w:r>
        <w:r w:rsidR="000759F5" w:rsidRPr="000759F5">
          <w:rPr>
            <w:rFonts w:ascii="Century Gothic" w:hAnsi="Century Gothic"/>
            <w:b/>
            <w:noProof/>
            <w:sz w:val="16"/>
            <w:lang w:val="de-DE"/>
          </w:rPr>
          <w:t>17</w:t>
        </w:r>
        <w:r w:rsidR="00E04D4A">
          <w:rPr>
            <w:rFonts w:ascii="Century Gothic" w:hAnsi="Century Gothic"/>
            <w:b/>
            <w:noProof/>
            <w:sz w:val="16"/>
            <w:lang w:val="de-DE"/>
          </w:rPr>
          <w:fldChar w:fldCharType="end"/>
        </w:r>
      </w:p>
      <w:p w:rsidR="00CE3947" w:rsidRDefault="00E04D4A">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D4A" w:rsidRDefault="00E04D4A" w:rsidP="00CE3947">
      <w:pPr>
        <w:spacing w:after="0" w:line="240" w:lineRule="auto"/>
      </w:pPr>
      <w:r>
        <w:separator/>
      </w:r>
    </w:p>
  </w:footnote>
  <w:footnote w:type="continuationSeparator" w:id="0">
    <w:p w:rsidR="00E04D4A" w:rsidRDefault="00E04D4A" w:rsidP="00CE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7B9F"/>
    <w:multiLevelType w:val="multilevel"/>
    <w:tmpl w:val="297E4644"/>
    <w:numStyleLink w:val="ITFoxListentyp"/>
  </w:abstractNum>
  <w:abstractNum w:abstractNumId="1" w15:restartNumberingAfterBreak="0">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15:restartNumberingAfterBreak="0">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4" w15:restartNumberingAfterBreak="0">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3D223C3"/>
    <w:multiLevelType w:val="multilevel"/>
    <w:tmpl w:val="655ACE28"/>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357" w:firstLine="3"/>
      </w:pPr>
      <w:rPr>
        <w:rFonts w:hint="default"/>
      </w:rPr>
    </w:lvl>
    <w:lvl w:ilvl="2">
      <w:start w:val="1"/>
      <w:numFmt w:val="decimal"/>
      <w:pStyle w:val="ITFoxberschriftEben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15:restartNumberingAfterBreak="0">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1" w15:restartNumberingAfterBreak="0">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12" w15:restartNumberingAfterBreak="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13" w15:restartNumberingAfterBreak="0">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4" w15:restartNumberingAfterBreak="0">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7" w15:restartNumberingAfterBreak="0">
    <w:nsid w:val="590F6783"/>
    <w:multiLevelType w:val="hybridMultilevel"/>
    <w:tmpl w:val="91D8805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8" w15:restartNumberingAfterBreak="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0" w15:restartNumberingAfterBreak="0">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1" w15:restartNumberingAfterBreak="0">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2" w15:restartNumberingAfterBreak="0">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4" w15:restartNumberingAfterBreak="0">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5" w15:restartNumberingAfterBreak="0">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6" w15:restartNumberingAfterBreak="0">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7" w15:restartNumberingAfterBreak="0">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6"/>
  </w:num>
  <w:num w:numId="2">
    <w:abstractNumId w:val="4"/>
  </w:num>
  <w:num w:numId="3">
    <w:abstractNumId w:val="18"/>
  </w:num>
  <w:num w:numId="4">
    <w:abstractNumId w:val="0"/>
  </w:num>
  <w:num w:numId="5">
    <w:abstractNumId w:val="22"/>
  </w:num>
  <w:num w:numId="6">
    <w:abstractNumId w:val="24"/>
  </w:num>
  <w:num w:numId="7">
    <w:abstractNumId w:val="27"/>
  </w:num>
  <w:num w:numId="8">
    <w:abstractNumId w:val="3"/>
  </w:num>
  <w:num w:numId="9">
    <w:abstractNumId w:val="7"/>
  </w:num>
  <w:num w:numId="10">
    <w:abstractNumId w:val="10"/>
  </w:num>
  <w:num w:numId="11">
    <w:abstractNumId w:val="8"/>
  </w:num>
  <w:num w:numId="12">
    <w:abstractNumId w:val="26"/>
  </w:num>
  <w:num w:numId="13">
    <w:abstractNumId w:val="11"/>
  </w:num>
  <w:num w:numId="14">
    <w:abstractNumId w:val="19"/>
  </w:num>
  <w:num w:numId="15">
    <w:abstractNumId w:val="17"/>
  </w:num>
  <w:num w:numId="16">
    <w:abstractNumId w:val="13"/>
  </w:num>
  <w:num w:numId="17">
    <w:abstractNumId w:val="1"/>
  </w:num>
  <w:num w:numId="18">
    <w:abstractNumId w:val="14"/>
  </w:num>
  <w:num w:numId="19">
    <w:abstractNumId w:val="25"/>
  </w:num>
  <w:num w:numId="20">
    <w:abstractNumId w:val="20"/>
  </w:num>
  <w:num w:numId="21">
    <w:abstractNumId w:val="12"/>
  </w:num>
  <w:num w:numId="22">
    <w:abstractNumId w:val="23"/>
  </w:num>
  <w:num w:numId="23">
    <w:abstractNumId w:val="15"/>
  </w:num>
  <w:num w:numId="24">
    <w:abstractNumId w:val="2"/>
  </w:num>
  <w:num w:numId="25">
    <w:abstractNumId w:val="16"/>
  </w:num>
  <w:num w:numId="26">
    <w:abstractNumId w:val="9"/>
  </w:num>
  <w:num w:numId="27">
    <w:abstractNumId w:val="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56FF7"/>
    <w:rsid w:val="000759F5"/>
    <w:rsid w:val="00125EEF"/>
    <w:rsid w:val="001372AF"/>
    <w:rsid w:val="00147574"/>
    <w:rsid w:val="002138FE"/>
    <w:rsid w:val="00257373"/>
    <w:rsid w:val="0026025B"/>
    <w:rsid w:val="00280810"/>
    <w:rsid w:val="002D6DB3"/>
    <w:rsid w:val="00306421"/>
    <w:rsid w:val="00314713"/>
    <w:rsid w:val="00332E30"/>
    <w:rsid w:val="00333865"/>
    <w:rsid w:val="003436BF"/>
    <w:rsid w:val="00371C0E"/>
    <w:rsid w:val="003B7B91"/>
    <w:rsid w:val="004D07C9"/>
    <w:rsid w:val="005758DF"/>
    <w:rsid w:val="005B6829"/>
    <w:rsid w:val="005C7FFB"/>
    <w:rsid w:val="00696286"/>
    <w:rsid w:val="00701B1D"/>
    <w:rsid w:val="0071769E"/>
    <w:rsid w:val="00732650"/>
    <w:rsid w:val="00744CD6"/>
    <w:rsid w:val="00831ECB"/>
    <w:rsid w:val="008815FB"/>
    <w:rsid w:val="008A37D3"/>
    <w:rsid w:val="008C1C03"/>
    <w:rsid w:val="008E1D7C"/>
    <w:rsid w:val="00950E83"/>
    <w:rsid w:val="00A01BE1"/>
    <w:rsid w:val="00A53E9C"/>
    <w:rsid w:val="00B4474F"/>
    <w:rsid w:val="00B624DE"/>
    <w:rsid w:val="00BA419E"/>
    <w:rsid w:val="00C24A90"/>
    <w:rsid w:val="00C2636B"/>
    <w:rsid w:val="00CB521C"/>
    <w:rsid w:val="00CE3947"/>
    <w:rsid w:val="00DB00DE"/>
    <w:rsid w:val="00DC1811"/>
    <w:rsid w:val="00E04D4A"/>
    <w:rsid w:val="00E935DF"/>
    <w:rsid w:val="00ED72F6"/>
    <w:rsid w:val="00EE3461"/>
    <w:rsid w:val="00F31B5D"/>
    <w:rsid w:val="00F63D2A"/>
    <w:rsid w:val="00FB358D"/>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ules v:ext="edit">
        <o:r id="V:Rule1" type="connector" idref="#Gerade Verbindung mit Pfeil 19"/>
        <o:r id="V:Rule2" type="connector" idref="#Gewinkelte Verbindung 14"/>
        <o:r id="V:Rule3" type="connector" idref="#Gewinkelte Verbindung 6"/>
        <o:r id="V:Rule4" type="connector" idref="#Gewinkelte Verbindung 12"/>
        <o:r id="V:Rule5" type="connector" idref="#Gerade Verbindung mit Pfeil 16"/>
        <o:r id="V:Rule6" type="connector" idref="#Gewinkelte Verbindung 7"/>
        <o:r id="V:Rule7" type="connector" idref="#Gewinkelte Verbindung 8"/>
        <o:r id="V:Rule8" type="callout" idref="#_x0000_s1052"/>
        <o:r id="V:Rule9" type="connector" idref="#_x0000_s1073"/>
        <o:r id="V:Rule10" type="connector" idref="#_x0000_s1074"/>
        <o:r id="V:Rule11" type="connector" idref="#_x0000_s1075"/>
        <o:r id="V:Rule12" type="connector" idref="#_x0000_s1076"/>
        <o:r id="V:Rule13" type="connector" idref="#_x0000_s1077"/>
        <o:r id="V:Rule14" type="connector" idref="#_x0000_s1078"/>
        <o:r id="V:Rule15" type="connector" idref="#_x0000_s1079"/>
        <o:r id="V:Rule16" type="connector" idref="#_x0000_s1080"/>
      </o:rules>
    </o:shapelayout>
  </w:shapeDefaults>
  <w:decimalSymbol w:val=","/>
  <w:listSeparator w:val=";"/>
  <w14:docId w14:val="2DD3B7B8"/>
  <w15:docId w15:val="{293618B6-957B-4B25-B002-2B61E98DE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Administrator@itfox.loc"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B4295-DE0F-4E19-B121-A3FD63BAF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DokumentationVorlage.dotx</Template>
  <TotalTime>0</TotalTime>
  <Pages>17</Pages>
  <Words>1205</Words>
  <Characters>7595</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Stefan Groinig</cp:lastModifiedBy>
  <cp:revision>25</cp:revision>
  <dcterms:created xsi:type="dcterms:W3CDTF">2016-06-15T17:26:00Z</dcterms:created>
  <dcterms:modified xsi:type="dcterms:W3CDTF">2016-09-11T13:53:00Z</dcterms:modified>
</cp:coreProperties>
</file>